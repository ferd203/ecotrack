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C2E39" w14:textId="548A165E" w:rsidR="00952F7D" w:rsidRPr="00C0320D" w:rsidRDefault="007E051C" w:rsidP="00A602AF">
      <w:pPr>
        <w:pStyle w:val="Ancredugraphisme"/>
        <w:rPr>
          <w:noProof/>
        </w:rPr>
      </w:pPr>
      <w:r w:rsidRPr="00C0320D">
        <w:rPr>
          <w:noProof/>
          <w:lang w:bidi="fr-FR"/>
        </w:rPr>
        <w:drawing>
          <wp:anchor distT="0" distB="0" distL="114300" distR="114300" simplePos="0" relativeHeight="251665407" behindDoc="1" locked="0" layoutInCell="1" allowOverlap="1" wp14:anchorId="06D02C1D" wp14:editId="72BFE36D">
            <wp:simplePos x="0" y="0"/>
            <wp:positionH relativeFrom="margin">
              <wp:posOffset>-38087</wp:posOffset>
            </wp:positionH>
            <wp:positionV relativeFrom="margin">
              <wp:posOffset>469899</wp:posOffset>
            </wp:positionV>
            <wp:extent cx="6419202" cy="8562509"/>
            <wp:effectExtent l="0" t="0" r="1270" b="0"/>
            <wp:wrapNone/>
            <wp:docPr id="4" name="Image 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044" cy="8592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320D">
        <w:rPr>
          <w:noProof/>
          <w:lang w:bidi="fr-FR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850D19A" wp14:editId="7275843E">
                <wp:simplePos x="0" y="0"/>
                <wp:positionH relativeFrom="margin">
                  <wp:align>left</wp:align>
                </wp:positionH>
                <wp:positionV relativeFrom="paragraph">
                  <wp:posOffset>2508250</wp:posOffset>
                </wp:positionV>
                <wp:extent cx="5268595" cy="6334125"/>
                <wp:effectExtent l="0" t="0" r="8255" b="9525"/>
                <wp:wrapNone/>
                <wp:docPr id="2" name="Form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8595" cy="63341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14168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7650B" id="Forme" o:spid="_x0000_s1026" alt="&quot;&quot;" style="position:absolute;margin-left:0;margin-top:197.5pt;width:414.85pt;height:498.75pt;z-index:-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" path="m,l21600,14168r,7432l,21600,,xe" fillcolor="#002060 [3204]" stroked="f" strokeweight="1pt">
                <v:stroke miterlimit="4" joinstyle="miter"/>
                <v:path arrowok="t" o:extrusionok="f" o:connecttype="custom" o:connectlocs="2634298,3167063;2634298,3167063;2634298,3167063;2634298,3167063" o:connectangles="0,90,180,270"/>
                <w10:wrap anchorx="margin"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4675"/>
        <w:gridCol w:w="4675"/>
      </w:tblGrid>
      <w:tr w:rsidR="00A602AF" w:rsidRPr="00C0320D" w14:paraId="7BE1F715" w14:textId="77777777" w:rsidTr="00A07DCE">
        <w:trPr>
          <w:trHeight w:val="2341"/>
        </w:trPr>
        <w:tc>
          <w:tcPr>
            <w:tcW w:w="9350" w:type="dxa"/>
            <w:gridSpan w:val="2"/>
            <w:vAlign w:val="center"/>
          </w:tcPr>
          <w:p w14:paraId="0C463167" w14:textId="77777777" w:rsidR="00A602AF" w:rsidRPr="00C0320D" w:rsidRDefault="00000000" w:rsidP="00A123DD">
            <w:pPr>
              <w:pStyle w:val="Titre1"/>
              <w:rPr>
                <w:noProof/>
              </w:rPr>
            </w:pPr>
            <w:sdt>
              <w:sdtPr>
                <w:rPr>
                  <w:noProof/>
                </w:rPr>
                <w:id w:val="265358725"/>
                <w:placeholder>
                  <w:docPart w:val="F1FCB9EA07294B9CAE7B01244A51ED18"/>
                </w:placeholder>
                <w:temporary/>
                <w:showingPlcHdr/>
                <w15:appearance w15:val="hidden"/>
              </w:sdtPr>
              <w:sdtContent>
                <w:r w:rsidR="00A123DD" w:rsidRPr="00C0320D">
                  <w:rPr>
                    <w:noProof/>
                    <w:lang w:bidi="fr-FR"/>
                  </w:rPr>
                  <w:t>TITRE DU RAPPORT</w:t>
                </w:r>
              </w:sdtContent>
            </w:sdt>
          </w:p>
        </w:tc>
      </w:tr>
      <w:tr w:rsidR="00A602AF" w:rsidRPr="00C0320D" w14:paraId="7764A647" w14:textId="77777777" w:rsidTr="00A07DCE">
        <w:trPr>
          <w:trHeight w:val="8895"/>
        </w:trPr>
        <w:tc>
          <w:tcPr>
            <w:tcW w:w="4675" w:type="dxa"/>
            <w:vAlign w:val="center"/>
          </w:tcPr>
          <w:p w14:paraId="26D0E973" w14:textId="77777777" w:rsidR="00A602AF" w:rsidRPr="00C0320D" w:rsidRDefault="00732B48" w:rsidP="00A602AF">
            <w:pPr>
              <w:rPr>
                <w:noProof/>
              </w:rPr>
            </w:pPr>
            <w:r>
              <w:rPr>
                <w:noProof/>
                <w:lang w:bidi="fr-FR"/>
              </w:rPr>
              <w:drawing>
                <wp:inline distT="0" distB="0" distL="0" distR="0" wp14:anchorId="3F9F863D" wp14:editId="65EDB9A2">
                  <wp:extent cx="1277590" cy="1234800"/>
                  <wp:effectExtent l="0" t="0" r="0" b="3810"/>
                  <wp:docPr id="18" name="Image 18" descr="espace réservé a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TF56301159_image1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590" cy="123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798AE54" w14:textId="77777777" w:rsidR="00A602AF" w:rsidRPr="00C0320D" w:rsidRDefault="00A602AF">
            <w:pPr>
              <w:rPr>
                <w:noProof/>
              </w:rPr>
            </w:pPr>
          </w:p>
        </w:tc>
      </w:tr>
      <w:tr w:rsidR="00A602AF" w:rsidRPr="00C0320D" w14:paraId="25BB4271" w14:textId="77777777" w:rsidTr="00A07DCE">
        <w:trPr>
          <w:trHeight w:val="2718"/>
        </w:trPr>
        <w:tc>
          <w:tcPr>
            <w:tcW w:w="4675" w:type="dxa"/>
          </w:tcPr>
          <w:p w14:paraId="6B4BE2DC" w14:textId="77777777" w:rsidR="00A602AF" w:rsidRPr="00C0320D" w:rsidRDefault="00000000" w:rsidP="00A602AF">
            <w:pPr>
              <w:pStyle w:val="Titre2"/>
              <w:rPr>
                <w:noProof/>
              </w:rPr>
            </w:pPr>
            <w:sdt>
              <w:sdtPr>
                <w:rPr>
                  <w:noProof/>
                </w:rPr>
                <w:id w:val="174931006"/>
                <w:placeholder>
                  <w:docPart w:val="D1A8B29C99454E05B8BB55D770BD2C87"/>
                </w:placeholder>
                <w:temporary/>
                <w:showingPlcHdr/>
                <w15:appearance w15:val="hidden"/>
              </w:sdtPr>
              <w:sdtContent>
                <w:r w:rsidR="00A123DD" w:rsidRPr="00C0320D">
                  <w:rPr>
                    <w:noProof/>
                    <w:lang w:bidi="fr-FR"/>
                  </w:rPr>
                  <w:t>NOM DE LA SOCIÉTÉ</w:t>
                </w:r>
              </w:sdtContent>
            </w:sdt>
          </w:p>
          <w:p w14:paraId="594AEF82" w14:textId="77777777" w:rsidR="00A602AF" w:rsidRPr="00C0320D" w:rsidRDefault="00000000" w:rsidP="00A602AF">
            <w:pPr>
              <w:pStyle w:val="Titre2"/>
              <w:rPr>
                <w:noProof/>
              </w:rPr>
            </w:pPr>
            <w:sdt>
              <w:sdtPr>
                <w:rPr>
                  <w:noProof/>
                </w:rPr>
                <w:id w:val="-732775182"/>
                <w:placeholder>
                  <w:docPart w:val="F5ACE62A6D034C0CA1F3E7E95C73696F"/>
                </w:placeholder>
                <w:temporary/>
                <w:showingPlcHdr/>
                <w15:appearance w15:val="hidden"/>
              </w:sdtPr>
              <w:sdtContent>
                <w:r w:rsidR="00A123DD" w:rsidRPr="00C0320D">
                  <w:rPr>
                    <w:noProof/>
                    <w:lang w:bidi="fr-FR"/>
                  </w:rPr>
                  <w:t>DATE</w:t>
                </w:r>
              </w:sdtContent>
            </w:sdt>
          </w:p>
          <w:p w14:paraId="2AD3231F" w14:textId="77777777" w:rsidR="00A602AF" w:rsidRPr="00C0320D" w:rsidRDefault="00000000" w:rsidP="00A123DD">
            <w:pPr>
              <w:pStyle w:val="Titre2"/>
              <w:rPr>
                <w:noProof/>
              </w:rPr>
            </w:pPr>
            <w:sdt>
              <w:sdtPr>
                <w:rPr>
                  <w:noProof/>
                </w:rPr>
                <w:id w:val="-1016379906"/>
                <w:placeholder>
                  <w:docPart w:val="3507724F04D44244B9E7EA5F961136AA"/>
                </w:placeholder>
                <w:temporary/>
                <w:showingPlcHdr/>
                <w15:appearance w15:val="hidden"/>
              </w:sdtPr>
              <w:sdtContent>
                <w:r w:rsidR="00A123DD" w:rsidRPr="00C0320D">
                  <w:rPr>
                    <w:noProof/>
                    <w:lang w:bidi="fr-FR"/>
                  </w:rPr>
                  <w:t>AUTEUR</w:t>
                </w:r>
              </w:sdtContent>
            </w:sdt>
          </w:p>
        </w:tc>
        <w:tc>
          <w:tcPr>
            <w:tcW w:w="4675" w:type="dxa"/>
          </w:tcPr>
          <w:p w14:paraId="00F72E63" w14:textId="77777777" w:rsidR="00A602AF" w:rsidRPr="00C0320D" w:rsidRDefault="00A602AF">
            <w:pPr>
              <w:rPr>
                <w:noProof/>
              </w:rPr>
            </w:pPr>
          </w:p>
        </w:tc>
      </w:tr>
    </w:tbl>
    <w:p w14:paraId="1BF09E8E" w14:textId="77777777" w:rsidR="00A602AF" w:rsidRPr="00C0320D" w:rsidRDefault="00A602AF">
      <w:pPr>
        <w:rPr>
          <w:noProof/>
        </w:rPr>
      </w:pPr>
    </w:p>
    <w:p w14:paraId="78FF60B9" w14:textId="77777777" w:rsidR="009B2968" w:rsidRDefault="009B2968">
      <w:pPr>
        <w:rPr>
          <w:noProof/>
        </w:rPr>
      </w:pPr>
    </w:p>
    <w:p w14:paraId="6F14DD6E" w14:textId="59FDD47F" w:rsidR="00AF7DC6" w:rsidRDefault="00AF7DC6" w:rsidP="00AF7DC6">
      <w:pPr>
        <w:pStyle w:val="Titre1"/>
        <w:rPr>
          <w:noProof/>
          <w:sz w:val="40"/>
          <w:szCs w:val="40"/>
        </w:rPr>
      </w:pPr>
      <w:r w:rsidRPr="00AF7DC6">
        <w:rPr>
          <w:noProof/>
          <w:sz w:val="40"/>
          <w:szCs w:val="40"/>
        </w:rPr>
        <w:t>TABLES DATA WAHOUSE</w:t>
      </w:r>
    </w:p>
    <w:p w14:paraId="4F2A322A" w14:textId="77777777" w:rsidR="00400A02" w:rsidRPr="00400A02" w:rsidRDefault="00400A02" w:rsidP="00400A02"/>
    <w:p w14:paraId="73C159C0" w14:textId="77777777" w:rsidR="00D058D2" w:rsidRDefault="00D058D2" w:rsidP="00D058D2"/>
    <w:tbl>
      <w:tblPr>
        <w:tblStyle w:val="TableauListe3-Accentuation4"/>
        <w:tblW w:w="9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2"/>
        <w:gridCol w:w="7273"/>
      </w:tblGrid>
      <w:tr w:rsidR="00D058D2" w:rsidRPr="00D058D2" w14:paraId="2A7DF209" w14:textId="77777777" w:rsidTr="00400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27EE58D9" w14:textId="77777777" w:rsidR="00D058D2" w:rsidRPr="00D058D2" w:rsidRDefault="00D058D2" w:rsidP="00D058D2">
            <w:pPr>
              <w:spacing w:line="276" w:lineRule="auto"/>
            </w:pPr>
            <w:r w:rsidRPr="00D058D2">
              <w:t>Table</w:t>
            </w:r>
          </w:p>
        </w:tc>
        <w:tc>
          <w:tcPr>
            <w:tcW w:w="0" w:type="auto"/>
            <w:hideMark/>
          </w:tcPr>
          <w:p w14:paraId="7DD333FA" w14:textId="77777777" w:rsidR="00D058D2" w:rsidRPr="00D058D2" w:rsidRDefault="00D058D2" w:rsidP="00D058D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58D2">
              <w:t>Description (rôle métier)</w:t>
            </w:r>
          </w:p>
        </w:tc>
      </w:tr>
      <w:tr w:rsidR="00D058D2" w:rsidRPr="00D058D2" w14:paraId="1E9E2B2B" w14:textId="77777777" w:rsidTr="00400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3CBB129E" w14:textId="77777777" w:rsidR="00D058D2" w:rsidRPr="00D058D2" w:rsidRDefault="00D058D2" w:rsidP="00400A02">
            <w:pPr>
              <w:spacing w:line="276" w:lineRule="auto"/>
            </w:pPr>
            <w:r w:rsidRPr="00D058D2">
              <w:t>FAIT_MESURES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FC61EF2" w14:textId="77777777" w:rsidR="00D058D2" w:rsidRPr="00D058D2" w:rsidRDefault="00D058D2" w:rsidP="00D058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8D2">
              <w:t>Table centrale du Data Warehouse. Elle stocke les mesures chiffrées issues des conteneurs (taux de remplissage, volume, poids, température) à un instant donné. Elle permet toutes les analyses statistiques, les KPI et les tendances.</w:t>
            </w:r>
          </w:p>
        </w:tc>
      </w:tr>
      <w:tr w:rsidR="00D058D2" w:rsidRPr="00D058D2" w14:paraId="3B584AEB" w14:textId="77777777" w:rsidTr="00400A02">
        <w:trPr>
          <w:trHeight w:val="1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34EAD0D6" w14:textId="77777777" w:rsidR="00D058D2" w:rsidRPr="00D058D2" w:rsidRDefault="00D058D2" w:rsidP="00400A02">
            <w:pPr>
              <w:spacing w:line="276" w:lineRule="auto"/>
            </w:pPr>
            <w:r w:rsidRPr="00D058D2">
              <w:t>DIM_DATE</w:t>
            </w:r>
          </w:p>
        </w:tc>
        <w:tc>
          <w:tcPr>
            <w:tcW w:w="0" w:type="auto"/>
            <w:hideMark/>
          </w:tcPr>
          <w:p w14:paraId="2F5A6EC5" w14:textId="77777777" w:rsidR="00D058D2" w:rsidRPr="00D058D2" w:rsidRDefault="00D058D2" w:rsidP="00D058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58D2">
              <w:t>Dimension temporelle. Elle permet d’analyser les mesures dans le temps (par jour, semaine, mois, année) et de réaliser des comparaisons temporelles et des évolutions.</w:t>
            </w:r>
          </w:p>
        </w:tc>
      </w:tr>
      <w:tr w:rsidR="00D058D2" w:rsidRPr="00D058D2" w14:paraId="789C4A3E" w14:textId="77777777" w:rsidTr="00400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53EDA8F" w14:textId="77777777" w:rsidR="00D058D2" w:rsidRPr="00D058D2" w:rsidRDefault="00D058D2" w:rsidP="00400A02">
            <w:pPr>
              <w:spacing w:line="276" w:lineRule="auto"/>
            </w:pPr>
            <w:r w:rsidRPr="00D058D2">
              <w:t>DIM_CONTENEUR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7537AD7" w14:textId="77777777" w:rsidR="00D058D2" w:rsidRPr="00D058D2" w:rsidRDefault="00D058D2" w:rsidP="00D058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8D2">
              <w:t>Dimension décrivant les conteneurs de déchets. Elle contient leurs caractéristiques (type, capacité, état, zone d’affectation) et gère l’historique des changements via le mécanisme SCD Type 2.</w:t>
            </w:r>
          </w:p>
        </w:tc>
      </w:tr>
      <w:tr w:rsidR="00D058D2" w:rsidRPr="00D058D2" w14:paraId="2C89A9A6" w14:textId="77777777" w:rsidTr="00400A02">
        <w:trPr>
          <w:trHeight w:val="1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1ED918F2" w14:textId="77777777" w:rsidR="00D058D2" w:rsidRPr="00D058D2" w:rsidRDefault="00D058D2" w:rsidP="00400A02">
            <w:pPr>
              <w:spacing w:line="276" w:lineRule="auto"/>
            </w:pPr>
            <w:r w:rsidRPr="00D058D2">
              <w:t>DIM_ZONE</w:t>
            </w:r>
          </w:p>
        </w:tc>
        <w:tc>
          <w:tcPr>
            <w:tcW w:w="0" w:type="auto"/>
            <w:hideMark/>
          </w:tcPr>
          <w:p w14:paraId="099ECF76" w14:textId="77777777" w:rsidR="00D058D2" w:rsidRPr="00D058D2" w:rsidRDefault="00D058D2" w:rsidP="00D058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58D2">
              <w:t>Dimension géographique. Elle permet d’analyser les données par zone (ville, quartier) afin d’identifier les zones critiques ou les zones à forte production de déchets.</w:t>
            </w:r>
          </w:p>
        </w:tc>
      </w:tr>
      <w:tr w:rsidR="00D058D2" w:rsidRPr="00D058D2" w14:paraId="66DACD44" w14:textId="77777777" w:rsidTr="00400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383E1F98" w14:textId="77777777" w:rsidR="00D058D2" w:rsidRPr="00D058D2" w:rsidRDefault="00D058D2" w:rsidP="00400A02">
            <w:pPr>
              <w:spacing w:line="276" w:lineRule="auto"/>
            </w:pPr>
            <w:r w:rsidRPr="00D058D2">
              <w:t>DIM_TYPE_DECHET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24EDF56" w14:textId="77777777" w:rsidR="00D058D2" w:rsidRPr="00D058D2" w:rsidRDefault="00D058D2" w:rsidP="00D058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8D2">
              <w:t>Dimension décrivant la nature des déchets (verre, plastique, organique, etc.). Elle permet d’analyser la répartition et la recyclabilité des déchets collectés.</w:t>
            </w:r>
          </w:p>
        </w:tc>
      </w:tr>
      <w:tr w:rsidR="00D058D2" w:rsidRPr="00D058D2" w14:paraId="504987C5" w14:textId="77777777" w:rsidTr="00400A02">
        <w:trPr>
          <w:trHeight w:val="1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7301A089" w14:textId="77777777" w:rsidR="00D058D2" w:rsidRPr="00D058D2" w:rsidRDefault="00D058D2" w:rsidP="00400A02">
            <w:pPr>
              <w:spacing w:line="276" w:lineRule="auto"/>
            </w:pPr>
            <w:r w:rsidRPr="00D058D2">
              <w:t>DIM_AGENT</w:t>
            </w:r>
          </w:p>
        </w:tc>
        <w:tc>
          <w:tcPr>
            <w:tcW w:w="0" w:type="auto"/>
            <w:hideMark/>
          </w:tcPr>
          <w:p w14:paraId="2078AB1F" w14:textId="77777777" w:rsidR="00D058D2" w:rsidRPr="00D058D2" w:rsidRDefault="00D058D2" w:rsidP="00D058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58D2">
              <w:t>Dimension organisationnelle. Elle identifie l’agent ou le système responsable de la collecte ou de la mesure, permettant l’analyse des performances opérationnelles.</w:t>
            </w:r>
          </w:p>
        </w:tc>
      </w:tr>
    </w:tbl>
    <w:p w14:paraId="316E1F03" w14:textId="64833937" w:rsidR="00400A02" w:rsidRDefault="00400A02" w:rsidP="00D058D2"/>
    <w:p w14:paraId="1936CEFF" w14:textId="77777777" w:rsidR="00400A02" w:rsidRDefault="00400A02">
      <w:r>
        <w:br w:type="page"/>
      </w:r>
    </w:p>
    <w:p w14:paraId="47DE3F92" w14:textId="77777777" w:rsidR="00400A02" w:rsidRPr="00400A02" w:rsidRDefault="00400A02" w:rsidP="00400A02"/>
    <w:p w14:paraId="669B07B3" w14:textId="12F12327" w:rsidR="00D058D2" w:rsidRDefault="00400A02" w:rsidP="00400A02">
      <w:pPr>
        <w:pStyle w:val="Titre1"/>
        <w:rPr>
          <w:sz w:val="40"/>
          <w:szCs w:val="40"/>
        </w:rPr>
      </w:pPr>
      <w:r w:rsidRPr="00400A02">
        <w:rPr>
          <w:sz w:val="40"/>
          <w:szCs w:val="40"/>
        </w:rPr>
        <w:t>DICTIONNAIRE DE DONNEES</w:t>
      </w:r>
    </w:p>
    <w:p w14:paraId="688A187B" w14:textId="77777777" w:rsidR="00400A02" w:rsidRDefault="00400A02" w:rsidP="00400A02"/>
    <w:p w14:paraId="271CE1EF" w14:textId="0A297248" w:rsidR="00400A02" w:rsidRDefault="00400A02" w:rsidP="004025E8">
      <w:pPr>
        <w:pStyle w:val="Titre2"/>
        <w:numPr>
          <w:ilvl w:val="0"/>
          <w:numId w:val="3"/>
        </w:numPr>
      </w:pPr>
      <w:r w:rsidRPr="00D058D2">
        <w:t>FAIT_MESURES</w:t>
      </w:r>
    </w:p>
    <w:p w14:paraId="17E28651" w14:textId="77777777" w:rsidR="00400A02" w:rsidRDefault="00400A02" w:rsidP="00400A02"/>
    <w:p w14:paraId="49C494BD" w14:textId="7B874ADC" w:rsidR="00016794" w:rsidRDefault="00016794" w:rsidP="00400A02"/>
    <w:tbl>
      <w:tblPr>
        <w:tblStyle w:val="TableauListe3-Accentuation3"/>
        <w:tblW w:w="10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6"/>
        <w:gridCol w:w="1734"/>
        <w:gridCol w:w="1863"/>
        <w:gridCol w:w="3303"/>
        <w:gridCol w:w="1129"/>
      </w:tblGrid>
      <w:tr w:rsidR="00D210AB" w:rsidRPr="00D210AB" w14:paraId="0651CED8" w14:textId="77777777" w:rsidTr="00D2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043DC0" w14:textId="77777777" w:rsidR="00D210AB" w:rsidRPr="00D210AB" w:rsidRDefault="00D210AB" w:rsidP="00D210AB">
            <w:r w:rsidRPr="00D210AB">
              <w:t>Colonne</w:t>
            </w:r>
          </w:p>
        </w:tc>
        <w:tc>
          <w:tcPr>
            <w:tcW w:w="0" w:type="auto"/>
            <w:hideMark/>
          </w:tcPr>
          <w:p w14:paraId="3EC1F014" w14:textId="77777777" w:rsidR="00D210AB" w:rsidRPr="00D210AB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Type</w:t>
            </w:r>
          </w:p>
        </w:tc>
        <w:tc>
          <w:tcPr>
            <w:tcW w:w="0" w:type="auto"/>
            <w:hideMark/>
          </w:tcPr>
          <w:p w14:paraId="3123F686" w14:textId="77777777" w:rsidR="00D210AB" w:rsidRPr="00D210AB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Contraintes</w:t>
            </w:r>
          </w:p>
        </w:tc>
        <w:tc>
          <w:tcPr>
            <w:tcW w:w="0" w:type="auto"/>
            <w:hideMark/>
          </w:tcPr>
          <w:p w14:paraId="4BB5428E" w14:textId="77777777" w:rsidR="00D210AB" w:rsidRPr="00D210AB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Description</w:t>
            </w:r>
          </w:p>
        </w:tc>
        <w:tc>
          <w:tcPr>
            <w:tcW w:w="0" w:type="auto"/>
            <w:hideMark/>
          </w:tcPr>
          <w:p w14:paraId="03C70D31" w14:textId="77777777" w:rsidR="00D210AB" w:rsidRPr="00D210AB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Exemple</w:t>
            </w:r>
          </w:p>
        </w:tc>
      </w:tr>
      <w:tr w:rsidR="00D210AB" w:rsidRPr="00D210AB" w14:paraId="1099B8F6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B78F73C" w14:textId="77777777" w:rsidR="00D210AB" w:rsidRPr="00D210AB" w:rsidRDefault="00D210AB" w:rsidP="00D210AB">
            <w:proofErr w:type="spellStart"/>
            <w:proofErr w:type="gramStart"/>
            <w:r w:rsidRPr="00D210AB">
              <w:t>measurement</w:t>
            </w:r>
            <w:proofErr w:type="gramEnd"/>
            <w:r w:rsidRPr="00D210AB">
              <w:t>_sk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AB16634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BIGINT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2AAB594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PK, NOT NULL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A04BCB1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 xml:space="preserve">Clé </w:t>
            </w:r>
            <w:proofErr w:type="spellStart"/>
            <w:r w:rsidRPr="00D210AB">
              <w:t>surrogate</w:t>
            </w:r>
            <w:proofErr w:type="spellEnd"/>
            <w:r w:rsidRPr="00D210AB">
              <w:t xml:space="preserve"> unique de la mesure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2C7A88C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1000245</w:t>
            </w:r>
          </w:p>
        </w:tc>
      </w:tr>
      <w:tr w:rsidR="00D210AB" w:rsidRPr="00D210AB" w14:paraId="457FFC20" w14:textId="77777777" w:rsidTr="00D210AB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4596E62" w14:textId="77777777" w:rsidR="00D210AB" w:rsidRPr="00D210AB" w:rsidRDefault="00D210AB" w:rsidP="00D210AB">
            <w:proofErr w:type="spellStart"/>
            <w:proofErr w:type="gramStart"/>
            <w:r w:rsidRPr="00D210AB">
              <w:t>time</w:t>
            </w:r>
            <w:proofErr w:type="gramEnd"/>
            <w:r w:rsidRPr="00D210AB">
              <w:t>_sk</w:t>
            </w:r>
            <w:proofErr w:type="spellEnd"/>
          </w:p>
        </w:tc>
        <w:tc>
          <w:tcPr>
            <w:tcW w:w="0" w:type="auto"/>
            <w:hideMark/>
          </w:tcPr>
          <w:p w14:paraId="25ECAE93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0" w:type="auto"/>
            <w:hideMark/>
          </w:tcPr>
          <w:p w14:paraId="03F1F261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FK, NOT NULL</w:t>
            </w:r>
          </w:p>
        </w:tc>
        <w:tc>
          <w:tcPr>
            <w:tcW w:w="0" w:type="auto"/>
            <w:hideMark/>
          </w:tcPr>
          <w:p w14:paraId="73EC36D2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Clé étrangère vers DIM_TIME</w:t>
            </w:r>
          </w:p>
        </w:tc>
        <w:tc>
          <w:tcPr>
            <w:tcW w:w="0" w:type="auto"/>
            <w:hideMark/>
          </w:tcPr>
          <w:p w14:paraId="48001059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20250105</w:t>
            </w:r>
          </w:p>
        </w:tc>
      </w:tr>
      <w:tr w:rsidR="00D210AB" w:rsidRPr="00D210AB" w14:paraId="25F24434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9F830A3" w14:textId="77777777" w:rsidR="00D210AB" w:rsidRPr="00D210AB" w:rsidRDefault="00D210AB" w:rsidP="00D210AB">
            <w:proofErr w:type="spellStart"/>
            <w:proofErr w:type="gramStart"/>
            <w:r w:rsidRPr="00D210AB">
              <w:t>container</w:t>
            </w:r>
            <w:proofErr w:type="gramEnd"/>
            <w:r w:rsidRPr="00D210AB">
              <w:t>_sk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16ED554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3FAB183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FK, NOT NULL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378B8B2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Clé étrangère vers DIM_CONTAINER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95250CB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456</w:t>
            </w:r>
          </w:p>
        </w:tc>
      </w:tr>
      <w:tr w:rsidR="00D210AB" w:rsidRPr="00D210AB" w14:paraId="3A29FFEE" w14:textId="77777777" w:rsidTr="00D210AB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A2F4B2B" w14:textId="77777777" w:rsidR="00D210AB" w:rsidRPr="00D210AB" w:rsidRDefault="00D210AB" w:rsidP="00D210AB">
            <w:proofErr w:type="spellStart"/>
            <w:proofErr w:type="gramStart"/>
            <w:r w:rsidRPr="00D210AB">
              <w:t>zone</w:t>
            </w:r>
            <w:proofErr w:type="gramEnd"/>
            <w:r w:rsidRPr="00D210AB">
              <w:t>_sk</w:t>
            </w:r>
            <w:proofErr w:type="spellEnd"/>
          </w:p>
        </w:tc>
        <w:tc>
          <w:tcPr>
            <w:tcW w:w="0" w:type="auto"/>
            <w:hideMark/>
          </w:tcPr>
          <w:p w14:paraId="63638703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0" w:type="auto"/>
            <w:hideMark/>
          </w:tcPr>
          <w:p w14:paraId="7C3F687C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FK, NOT NULL</w:t>
            </w:r>
          </w:p>
        </w:tc>
        <w:tc>
          <w:tcPr>
            <w:tcW w:w="0" w:type="auto"/>
            <w:hideMark/>
          </w:tcPr>
          <w:p w14:paraId="27985A8E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Clé étrangère vers DIM_ZONE</w:t>
            </w:r>
          </w:p>
        </w:tc>
        <w:tc>
          <w:tcPr>
            <w:tcW w:w="0" w:type="auto"/>
            <w:hideMark/>
          </w:tcPr>
          <w:p w14:paraId="1AD6B6A8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12</w:t>
            </w:r>
          </w:p>
        </w:tc>
      </w:tr>
      <w:tr w:rsidR="00D210AB" w:rsidRPr="00D210AB" w14:paraId="6CCAC5E0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84C3070" w14:textId="77777777" w:rsidR="00D210AB" w:rsidRPr="00D210AB" w:rsidRDefault="00D210AB" w:rsidP="00D210AB">
            <w:proofErr w:type="spellStart"/>
            <w:proofErr w:type="gramStart"/>
            <w:r w:rsidRPr="00D210AB">
              <w:t>waste</w:t>
            </w:r>
            <w:proofErr w:type="gramEnd"/>
            <w:r w:rsidRPr="00D210AB">
              <w:t>_type_sk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DEB36DF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3A4B7FD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FK, NULL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13360D8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Clé étrangère vers DIM_WASTE_TYPE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B170294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3</w:t>
            </w:r>
          </w:p>
        </w:tc>
      </w:tr>
      <w:tr w:rsidR="00D210AB" w:rsidRPr="00D210AB" w14:paraId="6D443448" w14:textId="77777777" w:rsidTr="00D210AB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A16019C" w14:textId="77777777" w:rsidR="00D210AB" w:rsidRPr="00D210AB" w:rsidRDefault="00D210AB" w:rsidP="00D210AB">
            <w:proofErr w:type="spellStart"/>
            <w:proofErr w:type="gramStart"/>
            <w:r w:rsidRPr="00D210AB">
              <w:t>agent</w:t>
            </w:r>
            <w:proofErr w:type="gramEnd"/>
            <w:r w:rsidRPr="00D210AB">
              <w:t>_sk</w:t>
            </w:r>
            <w:proofErr w:type="spellEnd"/>
          </w:p>
        </w:tc>
        <w:tc>
          <w:tcPr>
            <w:tcW w:w="0" w:type="auto"/>
            <w:hideMark/>
          </w:tcPr>
          <w:p w14:paraId="7948926A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0" w:type="auto"/>
            <w:hideMark/>
          </w:tcPr>
          <w:p w14:paraId="7025D70E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FK, NULL</w:t>
            </w:r>
          </w:p>
        </w:tc>
        <w:tc>
          <w:tcPr>
            <w:tcW w:w="0" w:type="auto"/>
            <w:hideMark/>
          </w:tcPr>
          <w:p w14:paraId="76B81950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Clé étrangère vers DIM_AGENT (si collecte)</w:t>
            </w:r>
          </w:p>
        </w:tc>
        <w:tc>
          <w:tcPr>
            <w:tcW w:w="0" w:type="auto"/>
            <w:hideMark/>
          </w:tcPr>
          <w:p w14:paraId="0FAFFB31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78</w:t>
            </w:r>
          </w:p>
        </w:tc>
      </w:tr>
      <w:tr w:rsidR="00D210AB" w:rsidRPr="00D210AB" w14:paraId="3BCB5BC4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C9691CF" w14:textId="77777777" w:rsidR="00D210AB" w:rsidRPr="00D210AB" w:rsidRDefault="00D210AB" w:rsidP="00D210AB">
            <w:proofErr w:type="spellStart"/>
            <w:proofErr w:type="gramStart"/>
            <w:r w:rsidRPr="00D210AB">
              <w:t>device</w:t>
            </w:r>
            <w:proofErr w:type="gramEnd"/>
            <w:r w:rsidRPr="00D210AB">
              <w:t>_sk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764A284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ABB8696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FK, NULL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726D9CC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Clé étrangère vers DIM_DEVICE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87E2E85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234</w:t>
            </w:r>
          </w:p>
        </w:tc>
      </w:tr>
      <w:tr w:rsidR="00D210AB" w:rsidRPr="00D210AB" w14:paraId="15C65342" w14:textId="77777777" w:rsidTr="00D210AB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38C3191" w14:textId="77777777" w:rsidR="00D210AB" w:rsidRPr="00D210AB" w:rsidRDefault="00D210AB" w:rsidP="00D210AB">
            <w:proofErr w:type="spellStart"/>
            <w:proofErr w:type="gramStart"/>
            <w:r w:rsidRPr="00D210AB">
              <w:t>route</w:t>
            </w:r>
            <w:proofErr w:type="gramEnd"/>
            <w:r w:rsidRPr="00D210AB">
              <w:t>_sk</w:t>
            </w:r>
            <w:proofErr w:type="spellEnd"/>
          </w:p>
        </w:tc>
        <w:tc>
          <w:tcPr>
            <w:tcW w:w="0" w:type="auto"/>
            <w:hideMark/>
          </w:tcPr>
          <w:p w14:paraId="34564677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0" w:type="auto"/>
            <w:hideMark/>
          </w:tcPr>
          <w:p w14:paraId="6CDA254F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FK, NULL</w:t>
            </w:r>
          </w:p>
        </w:tc>
        <w:tc>
          <w:tcPr>
            <w:tcW w:w="0" w:type="auto"/>
            <w:hideMark/>
          </w:tcPr>
          <w:p w14:paraId="07D63EFD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Clé étrangère vers DIM_ROUTE (si dans tournée)</w:t>
            </w:r>
          </w:p>
        </w:tc>
        <w:tc>
          <w:tcPr>
            <w:tcW w:w="0" w:type="auto"/>
            <w:hideMark/>
          </w:tcPr>
          <w:p w14:paraId="413B29FB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567</w:t>
            </w:r>
          </w:p>
        </w:tc>
      </w:tr>
      <w:tr w:rsidR="00D210AB" w:rsidRPr="00D210AB" w14:paraId="4D9912C2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474D2FB" w14:textId="77777777" w:rsidR="00D210AB" w:rsidRPr="00D210AB" w:rsidRDefault="00D210AB" w:rsidP="00D210AB">
            <w:proofErr w:type="spellStart"/>
            <w:proofErr w:type="gramStart"/>
            <w:r w:rsidRPr="00D210AB">
              <w:t>taux</w:t>
            </w:r>
            <w:proofErr w:type="gramEnd"/>
            <w:r w:rsidRPr="00D210AB">
              <w:t>_remplissage_pct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0CED661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210AB">
              <w:t>NUMERIC(</w:t>
            </w:r>
            <w:proofErr w:type="gramEnd"/>
            <w:r w:rsidRPr="00D210AB">
              <w:t>5,2)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A030FFE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CHECK ≥ 0 AND ≤ 100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2896B6D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Taux de remplissage en pourcentage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CEAFA82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78.50</w:t>
            </w:r>
          </w:p>
        </w:tc>
      </w:tr>
      <w:tr w:rsidR="00D210AB" w:rsidRPr="00D210AB" w14:paraId="3C63560D" w14:textId="77777777" w:rsidTr="00D210AB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4718BE6" w14:textId="77777777" w:rsidR="00D210AB" w:rsidRPr="00D210AB" w:rsidRDefault="00D210AB" w:rsidP="00D210AB">
            <w:proofErr w:type="spellStart"/>
            <w:proofErr w:type="gramStart"/>
            <w:r w:rsidRPr="00D210AB">
              <w:t>volume</w:t>
            </w:r>
            <w:proofErr w:type="gramEnd"/>
            <w:r w:rsidRPr="00D210AB">
              <w:t>_litres</w:t>
            </w:r>
            <w:proofErr w:type="spellEnd"/>
          </w:p>
        </w:tc>
        <w:tc>
          <w:tcPr>
            <w:tcW w:w="0" w:type="auto"/>
            <w:hideMark/>
          </w:tcPr>
          <w:p w14:paraId="1310ADDB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210AB">
              <w:t>NUMERIC(</w:t>
            </w:r>
            <w:proofErr w:type="gramEnd"/>
            <w:r w:rsidRPr="00D210AB">
              <w:t>9,2)</w:t>
            </w:r>
          </w:p>
        </w:tc>
        <w:tc>
          <w:tcPr>
            <w:tcW w:w="0" w:type="auto"/>
            <w:hideMark/>
          </w:tcPr>
          <w:p w14:paraId="01EA5FFD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CHECK ≥ 0</w:t>
            </w:r>
          </w:p>
        </w:tc>
        <w:tc>
          <w:tcPr>
            <w:tcW w:w="0" w:type="auto"/>
            <w:hideMark/>
          </w:tcPr>
          <w:p w14:paraId="17710D95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Volume estimé en litres</w:t>
            </w:r>
          </w:p>
        </w:tc>
        <w:tc>
          <w:tcPr>
            <w:tcW w:w="0" w:type="auto"/>
            <w:hideMark/>
          </w:tcPr>
          <w:p w14:paraId="6722C819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1570.25</w:t>
            </w:r>
          </w:p>
        </w:tc>
      </w:tr>
      <w:tr w:rsidR="00D210AB" w:rsidRPr="00D210AB" w14:paraId="15BBCADA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9E90AF0" w14:textId="77777777" w:rsidR="00D210AB" w:rsidRPr="00D210AB" w:rsidRDefault="00D210AB" w:rsidP="00D210AB">
            <w:proofErr w:type="spellStart"/>
            <w:proofErr w:type="gramStart"/>
            <w:r w:rsidRPr="00D210AB">
              <w:t>temperature</w:t>
            </w:r>
            <w:proofErr w:type="gramEnd"/>
            <w:r w:rsidRPr="00D210AB">
              <w:t>_c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C556757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210AB">
              <w:t>NUMERIC(</w:t>
            </w:r>
            <w:proofErr w:type="gramEnd"/>
            <w:r w:rsidRPr="00D210AB">
              <w:t>5,2)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36A3964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D28816D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Température capteur en Celsius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5FA131A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18.75</w:t>
            </w:r>
          </w:p>
        </w:tc>
      </w:tr>
      <w:tr w:rsidR="00D210AB" w:rsidRPr="00D210AB" w14:paraId="3A2323A8" w14:textId="77777777" w:rsidTr="00D210AB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061D127" w14:textId="77777777" w:rsidR="00D210AB" w:rsidRPr="00D210AB" w:rsidRDefault="00D210AB" w:rsidP="00D210AB">
            <w:proofErr w:type="spellStart"/>
            <w:proofErr w:type="gramStart"/>
            <w:r w:rsidRPr="00D210AB">
              <w:t>batterie</w:t>
            </w:r>
            <w:proofErr w:type="gramEnd"/>
            <w:r w:rsidRPr="00D210AB">
              <w:t>_pct</w:t>
            </w:r>
            <w:proofErr w:type="spellEnd"/>
          </w:p>
        </w:tc>
        <w:tc>
          <w:tcPr>
            <w:tcW w:w="0" w:type="auto"/>
            <w:hideMark/>
          </w:tcPr>
          <w:p w14:paraId="23A1BBB5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SMALLINT</w:t>
            </w:r>
          </w:p>
        </w:tc>
        <w:tc>
          <w:tcPr>
            <w:tcW w:w="0" w:type="auto"/>
            <w:hideMark/>
          </w:tcPr>
          <w:p w14:paraId="0EAACFDF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CHECK ≥ 0 AND ≤ 100</w:t>
            </w:r>
          </w:p>
        </w:tc>
        <w:tc>
          <w:tcPr>
            <w:tcW w:w="0" w:type="auto"/>
            <w:hideMark/>
          </w:tcPr>
          <w:p w14:paraId="49F54B91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Niveau batterie capteur IoT</w:t>
            </w:r>
          </w:p>
        </w:tc>
        <w:tc>
          <w:tcPr>
            <w:tcW w:w="0" w:type="auto"/>
            <w:hideMark/>
          </w:tcPr>
          <w:p w14:paraId="6260E44C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85</w:t>
            </w:r>
          </w:p>
        </w:tc>
      </w:tr>
      <w:tr w:rsidR="00D210AB" w:rsidRPr="00D210AB" w14:paraId="60DE9202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11BBB05" w14:textId="77777777" w:rsidR="00D210AB" w:rsidRPr="00D210AB" w:rsidRDefault="00D210AB" w:rsidP="00D210AB">
            <w:proofErr w:type="spellStart"/>
            <w:proofErr w:type="gramStart"/>
            <w:r w:rsidRPr="00D210AB">
              <w:t>poids</w:t>
            </w:r>
            <w:proofErr w:type="gramEnd"/>
            <w:r w:rsidRPr="00D210AB">
              <w:t>_estime_kg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FE2AA99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210AB">
              <w:t>NUMERIC(</w:t>
            </w:r>
            <w:proofErr w:type="gramEnd"/>
            <w:r w:rsidRPr="00D210AB">
              <w:t>9,2)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5B78C1E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CHECK ≥ 0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D874140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Poids estimé en kilogrammes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8DF12BC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125.50</w:t>
            </w:r>
          </w:p>
        </w:tc>
      </w:tr>
      <w:tr w:rsidR="00D210AB" w:rsidRPr="00D210AB" w14:paraId="41E14F86" w14:textId="77777777" w:rsidTr="00D210AB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5943D27" w14:textId="77777777" w:rsidR="00D210AB" w:rsidRPr="00D210AB" w:rsidRDefault="00D210AB" w:rsidP="00D210AB">
            <w:proofErr w:type="spellStart"/>
            <w:proofErr w:type="gramStart"/>
            <w:r w:rsidRPr="00D210AB">
              <w:t>is</w:t>
            </w:r>
            <w:proofErr w:type="gramEnd"/>
            <w:r w:rsidRPr="00D210AB">
              <w:t>_overflow</w:t>
            </w:r>
            <w:proofErr w:type="spellEnd"/>
          </w:p>
        </w:tc>
        <w:tc>
          <w:tcPr>
            <w:tcW w:w="0" w:type="auto"/>
            <w:hideMark/>
          </w:tcPr>
          <w:p w14:paraId="32FAE69F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SMALLINT</w:t>
            </w:r>
          </w:p>
        </w:tc>
        <w:tc>
          <w:tcPr>
            <w:tcW w:w="0" w:type="auto"/>
            <w:hideMark/>
          </w:tcPr>
          <w:p w14:paraId="5E6E395A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CHECK IN (0,1)</w:t>
            </w:r>
          </w:p>
        </w:tc>
        <w:tc>
          <w:tcPr>
            <w:tcW w:w="0" w:type="auto"/>
            <w:hideMark/>
          </w:tcPr>
          <w:p w14:paraId="459B187F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Indicateur débordement (0=non, 1=oui)</w:t>
            </w:r>
          </w:p>
        </w:tc>
        <w:tc>
          <w:tcPr>
            <w:tcW w:w="0" w:type="auto"/>
            <w:hideMark/>
          </w:tcPr>
          <w:p w14:paraId="6A07A211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0</w:t>
            </w:r>
          </w:p>
        </w:tc>
      </w:tr>
    </w:tbl>
    <w:p w14:paraId="104FCB4B" w14:textId="311D0B76" w:rsidR="00016794" w:rsidRDefault="00016794"/>
    <w:p w14:paraId="6809B8C7" w14:textId="77777777" w:rsidR="00D210AB" w:rsidRDefault="00D210AB"/>
    <w:p w14:paraId="76CFB8C6" w14:textId="77777777" w:rsidR="00D210AB" w:rsidRDefault="00D210AB"/>
    <w:p w14:paraId="3B549ABD" w14:textId="77777777" w:rsidR="00D210AB" w:rsidRDefault="00D210AB"/>
    <w:p w14:paraId="0326EF6E" w14:textId="77777777" w:rsidR="00D210AB" w:rsidRDefault="00D210AB"/>
    <w:p w14:paraId="542EE36B" w14:textId="77777777" w:rsidR="00D210AB" w:rsidRDefault="00D210AB"/>
    <w:p w14:paraId="548FEEA2" w14:textId="77777777" w:rsidR="00D210AB" w:rsidRDefault="00D210AB"/>
    <w:p w14:paraId="7447A4B9" w14:textId="033EDE5F" w:rsidR="00400A02" w:rsidRDefault="00016794" w:rsidP="00016794">
      <w:pPr>
        <w:pStyle w:val="Titre2"/>
        <w:numPr>
          <w:ilvl w:val="0"/>
          <w:numId w:val="2"/>
        </w:numPr>
        <w:rPr>
          <w:b/>
          <w:bCs/>
        </w:rPr>
      </w:pPr>
      <w:r w:rsidRPr="00D058D2">
        <w:rPr>
          <w:b/>
          <w:bCs/>
        </w:rPr>
        <w:t>DIM_DATE</w:t>
      </w:r>
    </w:p>
    <w:p w14:paraId="637C09C0" w14:textId="77777777" w:rsidR="00016794" w:rsidRDefault="00016794" w:rsidP="00016794"/>
    <w:tbl>
      <w:tblPr>
        <w:tblStyle w:val="TableauListe3-Accentuation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801"/>
        <w:gridCol w:w="2438"/>
        <w:gridCol w:w="3157"/>
        <w:gridCol w:w="1286"/>
      </w:tblGrid>
      <w:tr w:rsidR="00D210AB" w:rsidRPr="007E051C" w14:paraId="4A25E1E2" w14:textId="77777777" w:rsidTr="00D2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01" w:type="pct"/>
            <w:tcBorders>
              <w:bottom w:val="none" w:sz="0" w:space="0" w:color="auto"/>
              <w:right w:val="none" w:sz="0" w:space="0" w:color="auto"/>
            </w:tcBorders>
            <w:hideMark/>
          </w:tcPr>
          <w:p w14:paraId="0F306078" w14:textId="77777777" w:rsidR="00D210AB" w:rsidRPr="007E051C" w:rsidRDefault="00D210AB" w:rsidP="00D210AB">
            <w:r w:rsidRPr="007E051C">
              <w:t>Colonne</w:t>
            </w:r>
          </w:p>
        </w:tc>
        <w:tc>
          <w:tcPr>
            <w:tcW w:w="871" w:type="pct"/>
            <w:hideMark/>
          </w:tcPr>
          <w:p w14:paraId="4DF1A6E5" w14:textId="77777777" w:rsidR="00D210AB" w:rsidRPr="007E051C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Type</w:t>
            </w:r>
          </w:p>
        </w:tc>
        <w:tc>
          <w:tcPr>
            <w:tcW w:w="1179" w:type="pct"/>
            <w:hideMark/>
          </w:tcPr>
          <w:p w14:paraId="4A9C8E16" w14:textId="77777777" w:rsidR="00D210AB" w:rsidRPr="007E051C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Contraintes</w:t>
            </w:r>
          </w:p>
        </w:tc>
        <w:tc>
          <w:tcPr>
            <w:tcW w:w="1527" w:type="pct"/>
            <w:hideMark/>
          </w:tcPr>
          <w:p w14:paraId="7303B53C" w14:textId="77777777" w:rsidR="00D210AB" w:rsidRPr="007E051C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Description</w:t>
            </w:r>
          </w:p>
        </w:tc>
        <w:tc>
          <w:tcPr>
            <w:tcW w:w="622" w:type="pct"/>
            <w:hideMark/>
          </w:tcPr>
          <w:p w14:paraId="704CB76E" w14:textId="77777777" w:rsidR="00D210AB" w:rsidRPr="007E051C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Exemple</w:t>
            </w:r>
          </w:p>
        </w:tc>
      </w:tr>
      <w:tr w:rsidR="00D210AB" w:rsidRPr="007E051C" w14:paraId="4ED3CC48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A577CBC" w14:textId="77777777" w:rsidR="00D210AB" w:rsidRPr="007E051C" w:rsidRDefault="00D210AB" w:rsidP="00D210AB">
            <w:proofErr w:type="spellStart"/>
            <w:proofErr w:type="gramStart"/>
            <w:r w:rsidRPr="007E051C">
              <w:t>time</w:t>
            </w:r>
            <w:proofErr w:type="gramEnd"/>
            <w:r w:rsidRPr="007E051C">
              <w:t>_sk</w:t>
            </w:r>
            <w:proofErr w:type="spellEnd"/>
          </w:p>
        </w:tc>
        <w:tc>
          <w:tcPr>
            <w:tcW w:w="871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795905C5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INT</w:t>
            </w:r>
          </w:p>
        </w:tc>
        <w:tc>
          <w:tcPr>
            <w:tcW w:w="1179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73F4FB9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PK, NOT NULL</w:t>
            </w:r>
          </w:p>
        </w:tc>
        <w:tc>
          <w:tcPr>
            <w:tcW w:w="1527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2E26179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 xml:space="preserve">Clé </w:t>
            </w:r>
            <w:proofErr w:type="spellStart"/>
            <w:r w:rsidRPr="007E051C">
              <w:t>surrogate</w:t>
            </w:r>
            <w:proofErr w:type="spellEnd"/>
            <w:r w:rsidRPr="007E051C">
              <w:t xml:space="preserve"> (format YYYYMMDD)</w:t>
            </w:r>
          </w:p>
        </w:tc>
        <w:tc>
          <w:tcPr>
            <w:tcW w:w="622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41C21CB3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20250105</w:t>
            </w:r>
          </w:p>
        </w:tc>
      </w:tr>
      <w:tr w:rsidR="00D210AB" w:rsidRPr="007E051C" w14:paraId="1F11B842" w14:textId="77777777" w:rsidTr="00D210AB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tcBorders>
              <w:right w:val="none" w:sz="0" w:space="0" w:color="auto"/>
            </w:tcBorders>
            <w:hideMark/>
          </w:tcPr>
          <w:p w14:paraId="2E50BB0D" w14:textId="77777777" w:rsidR="00D210AB" w:rsidRPr="007E051C" w:rsidRDefault="00D210AB" w:rsidP="00D210AB">
            <w:proofErr w:type="spellStart"/>
            <w:proofErr w:type="gramStart"/>
            <w:r w:rsidRPr="007E051C">
              <w:t>date</w:t>
            </w:r>
            <w:proofErr w:type="gramEnd"/>
            <w:r w:rsidRPr="007E051C">
              <w:t>_bk</w:t>
            </w:r>
            <w:proofErr w:type="spellEnd"/>
          </w:p>
        </w:tc>
        <w:tc>
          <w:tcPr>
            <w:tcW w:w="871" w:type="pct"/>
            <w:hideMark/>
          </w:tcPr>
          <w:p w14:paraId="6A24B3D8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DATE</w:t>
            </w:r>
          </w:p>
        </w:tc>
        <w:tc>
          <w:tcPr>
            <w:tcW w:w="1179" w:type="pct"/>
            <w:hideMark/>
          </w:tcPr>
          <w:p w14:paraId="1D14424F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UK, NOT NULL</w:t>
            </w:r>
          </w:p>
        </w:tc>
        <w:tc>
          <w:tcPr>
            <w:tcW w:w="1527" w:type="pct"/>
            <w:hideMark/>
          </w:tcPr>
          <w:p w14:paraId="2D408633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Date métier (clé naturelle)</w:t>
            </w:r>
          </w:p>
        </w:tc>
        <w:tc>
          <w:tcPr>
            <w:tcW w:w="622" w:type="pct"/>
            <w:hideMark/>
          </w:tcPr>
          <w:p w14:paraId="1F692088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2025-01-05</w:t>
            </w:r>
          </w:p>
        </w:tc>
      </w:tr>
      <w:tr w:rsidR="00D210AB" w:rsidRPr="007E051C" w14:paraId="4B951944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5D66DF5" w14:textId="77777777" w:rsidR="00D210AB" w:rsidRPr="007E051C" w:rsidRDefault="00D210AB" w:rsidP="00D210AB">
            <w:proofErr w:type="spellStart"/>
            <w:proofErr w:type="gramStart"/>
            <w:r w:rsidRPr="007E051C">
              <w:t>day</w:t>
            </w:r>
            <w:proofErr w:type="spellEnd"/>
            <w:proofErr w:type="gramEnd"/>
          </w:p>
        </w:tc>
        <w:tc>
          <w:tcPr>
            <w:tcW w:w="871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E450967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INT</w:t>
            </w:r>
          </w:p>
        </w:tc>
        <w:tc>
          <w:tcPr>
            <w:tcW w:w="1179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9866D24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NOT NULL, CHECK 1-31</w:t>
            </w:r>
          </w:p>
        </w:tc>
        <w:tc>
          <w:tcPr>
            <w:tcW w:w="1527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515C4D0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Jour du mois</w:t>
            </w:r>
          </w:p>
        </w:tc>
        <w:tc>
          <w:tcPr>
            <w:tcW w:w="622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2F2C2506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5</w:t>
            </w:r>
          </w:p>
        </w:tc>
      </w:tr>
      <w:tr w:rsidR="00D210AB" w:rsidRPr="007E051C" w14:paraId="3E693A88" w14:textId="77777777" w:rsidTr="00D210AB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tcBorders>
              <w:right w:val="none" w:sz="0" w:space="0" w:color="auto"/>
            </w:tcBorders>
            <w:hideMark/>
          </w:tcPr>
          <w:p w14:paraId="31F7277C" w14:textId="77777777" w:rsidR="00D210AB" w:rsidRPr="007E051C" w:rsidRDefault="00D210AB" w:rsidP="00D210AB">
            <w:proofErr w:type="spellStart"/>
            <w:proofErr w:type="gramStart"/>
            <w:r w:rsidRPr="007E051C">
              <w:t>month</w:t>
            </w:r>
            <w:proofErr w:type="spellEnd"/>
            <w:proofErr w:type="gramEnd"/>
          </w:p>
        </w:tc>
        <w:tc>
          <w:tcPr>
            <w:tcW w:w="871" w:type="pct"/>
            <w:hideMark/>
          </w:tcPr>
          <w:p w14:paraId="71B29B75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INT</w:t>
            </w:r>
          </w:p>
        </w:tc>
        <w:tc>
          <w:tcPr>
            <w:tcW w:w="1179" w:type="pct"/>
            <w:hideMark/>
          </w:tcPr>
          <w:p w14:paraId="6C02C86B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NOT NULL, CHECK 1-12</w:t>
            </w:r>
          </w:p>
        </w:tc>
        <w:tc>
          <w:tcPr>
            <w:tcW w:w="1527" w:type="pct"/>
            <w:hideMark/>
          </w:tcPr>
          <w:p w14:paraId="41CFA6E2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Mois (1=janvier, 12=décembre)</w:t>
            </w:r>
          </w:p>
        </w:tc>
        <w:tc>
          <w:tcPr>
            <w:tcW w:w="622" w:type="pct"/>
            <w:hideMark/>
          </w:tcPr>
          <w:p w14:paraId="5642093D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1</w:t>
            </w:r>
          </w:p>
        </w:tc>
      </w:tr>
      <w:tr w:rsidR="00D210AB" w:rsidRPr="007E051C" w14:paraId="4561C1CB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5F75749" w14:textId="77777777" w:rsidR="00D210AB" w:rsidRPr="007E051C" w:rsidRDefault="00D210AB" w:rsidP="00D210AB">
            <w:proofErr w:type="spellStart"/>
            <w:proofErr w:type="gramStart"/>
            <w:r w:rsidRPr="007E051C">
              <w:t>month</w:t>
            </w:r>
            <w:proofErr w:type="gramEnd"/>
            <w:r w:rsidRPr="007E051C">
              <w:t>_name</w:t>
            </w:r>
            <w:proofErr w:type="spellEnd"/>
          </w:p>
        </w:tc>
        <w:tc>
          <w:tcPr>
            <w:tcW w:w="871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5CDC6A3A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E051C">
              <w:t>VARCHAR(</w:t>
            </w:r>
            <w:proofErr w:type="gramEnd"/>
            <w:r w:rsidRPr="007E051C">
              <w:t>20)</w:t>
            </w:r>
          </w:p>
        </w:tc>
        <w:tc>
          <w:tcPr>
            <w:tcW w:w="1179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EE423B1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NOT NULL</w:t>
            </w:r>
          </w:p>
        </w:tc>
        <w:tc>
          <w:tcPr>
            <w:tcW w:w="1527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139F100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Nom du mois</w:t>
            </w:r>
          </w:p>
        </w:tc>
        <w:tc>
          <w:tcPr>
            <w:tcW w:w="622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6DF7395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Janvier</w:t>
            </w:r>
          </w:p>
        </w:tc>
      </w:tr>
      <w:tr w:rsidR="00D210AB" w:rsidRPr="007E051C" w14:paraId="0DE8CAF9" w14:textId="77777777" w:rsidTr="00D210AB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tcBorders>
              <w:right w:val="none" w:sz="0" w:space="0" w:color="auto"/>
            </w:tcBorders>
            <w:hideMark/>
          </w:tcPr>
          <w:p w14:paraId="52545818" w14:textId="77777777" w:rsidR="00D210AB" w:rsidRPr="007E051C" w:rsidRDefault="00D210AB" w:rsidP="00D210AB">
            <w:proofErr w:type="gramStart"/>
            <w:r w:rsidRPr="007E051C">
              <w:t>quarter</w:t>
            </w:r>
            <w:proofErr w:type="gramEnd"/>
          </w:p>
        </w:tc>
        <w:tc>
          <w:tcPr>
            <w:tcW w:w="871" w:type="pct"/>
            <w:hideMark/>
          </w:tcPr>
          <w:p w14:paraId="08C47846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INT</w:t>
            </w:r>
          </w:p>
        </w:tc>
        <w:tc>
          <w:tcPr>
            <w:tcW w:w="1179" w:type="pct"/>
            <w:hideMark/>
          </w:tcPr>
          <w:p w14:paraId="7446C9F4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NOT NULL, CHECK 1-4</w:t>
            </w:r>
          </w:p>
        </w:tc>
        <w:tc>
          <w:tcPr>
            <w:tcW w:w="1527" w:type="pct"/>
            <w:hideMark/>
          </w:tcPr>
          <w:p w14:paraId="5ABE7C24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Trimestre (1=Q1, 4=Q4)</w:t>
            </w:r>
          </w:p>
        </w:tc>
        <w:tc>
          <w:tcPr>
            <w:tcW w:w="622" w:type="pct"/>
            <w:hideMark/>
          </w:tcPr>
          <w:p w14:paraId="58AD5D80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1</w:t>
            </w:r>
          </w:p>
        </w:tc>
      </w:tr>
      <w:tr w:rsidR="00D210AB" w:rsidRPr="007E051C" w14:paraId="69F55CAF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6BF7345" w14:textId="77777777" w:rsidR="00D210AB" w:rsidRPr="007E051C" w:rsidRDefault="00D210AB" w:rsidP="00D210AB">
            <w:proofErr w:type="spellStart"/>
            <w:proofErr w:type="gramStart"/>
            <w:r w:rsidRPr="007E051C">
              <w:t>year</w:t>
            </w:r>
            <w:proofErr w:type="spellEnd"/>
            <w:proofErr w:type="gramEnd"/>
          </w:p>
        </w:tc>
        <w:tc>
          <w:tcPr>
            <w:tcW w:w="871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9B5FC79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INT</w:t>
            </w:r>
          </w:p>
        </w:tc>
        <w:tc>
          <w:tcPr>
            <w:tcW w:w="1179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5A3A911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NOT NULL</w:t>
            </w:r>
          </w:p>
        </w:tc>
        <w:tc>
          <w:tcPr>
            <w:tcW w:w="1527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7299B55C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Année sur 4 chiffres</w:t>
            </w:r>
          </w:p>
        </w:tc>
        <w:tc>
          <w:tcPr>
            <w:tcW w:w="622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DCF6F81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2025</w:t>
            </w:r>
          </w:p>
        </w:tc>
      </w:tr>
      <w:tr w:rsidR="00D210AB" w:rsidRPr="007E051C" w14:paraId="4EA82685" w14:textId="77777777" w:rsidTr="00D210AB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tcBorders>
              <w:right w:val="none" w:sz="0" w:space="0" w:color="auto"/>
            </w:tcBorders>
            <w:hideMark/>
          </w:tcPr>
          <w:p w14:paraId="04F1A7F4" w14:textId="77777777" w:rsidR="00D210AB" w:rsidRPr="007E051C" w:rsidRDefault="00D210AB" w:rsidP="00D210AB">
            <w:proofErr w:type="spellStart"/>
            <w:proofErr w:type="gramStart"/>
            <w:r w:rsidRPr="007E051C">
              <w:t>day</w:t>
            </w:r>
            <w:proofErr w:type="gramEnd"/>
            <w:r w:rsidRPr="007E051C">
              <w:t>_of_week</w:t>
            </w:r>
            <w:proofErr w:type="spellEnd"/>
          </w:p>
        </w:tc>
        <w:tc>
          <w:tcPr>
            <w:tcW w:w="871" w:type="pct"/>
            <w:hideMark/>
          </w:tcPr>
          <w:p w14:paraId="45C4F137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INT</w:t>
            </w:r>
          </w:p>
        </w:tc>
        <w:tc>
          <w:tcPr>
            <w:tcW w:w="1179" w:type="pct"/>
            <w:hideMark/>
          </w:tcPr>
          <w:p w14:paraId="2F669FF3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NOT NULL, CHECK 1-7</w:t>
            </w:r>
          </w:p>
        </w:tc>
        <w:tc>
          <w:tcPr>
            <w:tcW w:w="1527" w:type="pct"/>
            <w:hideMark/>
          </w:tcPr>
          <w:p w14:paraId="0F13065F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Jour semaine (1=lundi, 7=dimanche)</w:t>
            </w:r>
          </w:p>
        </w:tc>
        <w:tc>
          <w:tcPr>
            <w:tcW w:w="622" w:type="pct"/>
            <w:hideMark/>
          </w:tcPr>
          <w:p w14:paraId="67E81CDD" w14:textId="77777777" w:rsidR="00D210AB" w:rsidRPr="007E051C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1</w:t>
            </w:r>
          </w:p>
        </w:tc>
      </w:tr>
      <w:tr w:rsidR="00D210AB" w:rsidRPr="007E051C" w14:paraId="1ED37430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3DAAD29" w14:textId="77777777" w:rsidR="00D210AB" w:rsidRPr="007E051C" w:rsidRDefault="00D210AB" w:rsidP="00D210AB">
            <w:proofErr w:type="spellStart"/>
            <w:proofErr w:type="gramStart"/>
            <w:r w:rsidRPr="007E051C">
              <w:t>is</w:t>
            </w:r>
            <w:proofErr w:type="gramEnd"/>
            <w:r w:rsidRPr="007E051C">
              <w:t>_weekend</w:t>
            </w:r>
            <w:proofErr w:type="spellEnd"/>
          </w:p>
        </w:tc>
        <w:tc>
          <w:tcPr>
            <w:tcW w:w="871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1731C681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BOOLEAN</w:t>
            </w:r>
          </w:p>
        </w:tc>
        <w:tc>
          <w:tcPr>
            <w:tcW w:w="1179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B98F6B6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NOT NULL</w:t>
            </w:r>
          </w:p>
        </w:tc>
        <w:tc>
          <w:tcPr>
            <w:tcW w:w="1527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63D98A1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Indicateur weekend (</w:t>
            </w:r>
            <w:proofErr w:type="spellStart"/>
            <w:r w:rsidRPr="007E051C">
              <w:t>true</w:t>
            </w:r>
            <w:proofErr w:type="spellEnd"/>
            <w:r w:rsidRPr="007E051C">
              <w:t>/false)</w:t>
            </w:r>
          </w:p>
        </w:tc>
        <w:tc>
          <w:tcPr>
            <w:tcW w:w="622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41543B5" w14:textId="77777777" w:rsidR="00D210AB" w:rsidRPr="007E051C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E051C">
              <w:t>false</w:t>
            </w:r>
            <w:proofErr w:type="gramEnd"/>
          </w:p>
        </w:tc>
      </w:tr>
    </w:tbl>
    <w:p w14:paraId="1907C957" w14:textId="77777777" w:rsidR="00016794" w:rsidRDefault="00016794" w:rsidP="00016794"/>
    <w:p w14:paraId="3C05860B" w14:textId="77777777" w:rsidR="00026EBC" w:rsidRPr="00026EBC" w:rsidRDefault="00026EBC" w:rsidP="00026EBC">
      <w:pPr>
        <w:pStyle w:val="Titre2"/>
      </w:pPr>
    </w:p>
    <w:p w14:paraId="3F891B80" w14:textId="110F518D" w:rsidR="00026EBC" w:rsidRPr="00026EBC" w:rsidRDefault="00026EBC" w:rsidP="00026EBC">
      <w:pPr>
        <w:pStyle w:val="Titre2"/>
        <w:numPr>
          <w:ilvl w:val="0"/>
          <w:numId w:val="2"/>
        </w:numPr>
        <w:rPr>
          <w:b/>
          <w:bCs/>
        </w:rPr>
      </w:pPr>
      <w:r w:rsidRPr="00026EBC">
        <w:rPr>
          <w:b/>
          <w:bCs/>
        </w:rPr>
        <w:t>DIM_CONTAINER</w:t>
      </w:r>
    </w:p>
    <w:p w14:paraId="211606AC" w14:textId="77777777" w:rsidR="00026EBC" w:rsidRDefault="00026EBC" w:rsidP="00026EBC"/>
    <w:tbl>
      <w:tblPr>
        <w:tblStyle w:val="TableauListe3-Accentuation3"/>
        <w:tblW w:w="50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4"/>
        <w:gridCol w:w="1838"/>
        <w:gridCol w:w="2529"/>
        <w:gridCol w:w="2865"/>
        <w:gridCol w:w="1488"/>
      </w:tblGrid>
      <w:tr w:rsidR="00D210AB" w:rsidRPr="00D210AB" w14:paraId="7B4C1A35" w14:textId="77777777" w:rsidTr="00D2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3" w:type="pct"/>
            <w:vAlign w:val="center"/>
            <w:hideMark/>
          </w:tcPr>
          <w:p w14:paraId="0D8FAC16" w14:textId="77777777" w:rsidR="00D210AB" w:rsidRPr="00D210AB" w:rsidRDefault="00D210AB" w:rsidP="00D210AB">
            <w:r w:rsidRPr="00D210AB">
              <w:t>Colonne</w:t>
            </w:r>
          </w:p>
        </w:tc>
        <w:tc>
          <w:tcPr>
            <w:tcW w:w="878" w:type="pct"/>
            <w:vAlign w:val="center"/>
            <w:hideMark/>
          </w:tcPr>
          <w:p w14:paraId="5BC9740C" w14:textId="77777777" w:rsidR="00D210AB" w:rsidRPr="00D210AB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Type</w:t>
            </w:r>
          </w:p>
        </w:tc>
        <w:tc>
          <w:tcPr>
            <w:tcW w:w="1208" w:type="pct"/>
            <w:vAlign w:val="center"/>
            <w:hideMark/>
          </w:tcPr>
          <w:p w14:paraId="5A75E911" w14:textId="77777777" w:rsidR="00D210AB" w:rsidRPr="00D210AB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Contraintes</w:t>
            </w:r>
          </w:p>
        </w:tc>
        <w:tc>
          <w:tcPr>
            <w:tcW w:w="1369" w:type="pct"/>
            <w:vAlign w:val="center"/>
            <w:hideMark/>
          </w:tcPr>
          <w:p w14:paraId="787B22EA" w14:textId="77777777" w:rsidR="00D210AB" w:rsidRPr="00D210AB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Description</w:t>
            </w:r>
          </w:p>
        </w:tc>
        <w:tc>
          <w:tcPr>
            <w:tcW w:w="711" w:type="pct"/>
            <w:vAlign w:val="center"/>
            <w:hideMark/>
          </w:tcPr>
          <w:p w14:paraId="26F760DF" w14:textId="77777777" w:rsidR="00D210AB" w:rsidRPr="00D210AB" w:rsidRDefault="00D210AB" w:rsidP="00D21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Exemple</w:t>
            </w:r>
          </w:p>
        </w:tc>
      </w:tr>
      <w:tr w:rsidR="00D210AB" w:rsidRPr="00D210AB" w14:paraId="0882DF42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3196633C" w14:textId="77777777" w:rsidR="00D210AB" w:rsidRPr="00D210AB" w:rsidRDefault="00D210AB" w:rsidP="00D210AB">
            <w:proofErr w:type="spellStart"/>
            <w:proofErr w:type="gramStart"/>
            <w:r w:rsidRPr="00D210AB">
              <w:t>container</w:t>
            </w:r>
            <w:proofErr w:type="gramEnd"/>
            <w:r w:rsidRPr="00D210AB">
              <w:t>_sk</w:t>
            </w:r>
            <w:proofErr w:type="spellEnd"/>
          </w:p>
        </w:tc>
        <w:tc>
          <w:tcPr>
            <w:tcW w:w="878" w:type="pct"/>
            <w:vAlign w:val="center"/>
            <w:hideMark/>
          </w:tcPr>
          <w:p w14:paraId="7169B190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1208" w:type="pct"/>
            <w:vAlign w:val="center"/>
            <w:hideMark/>
          </w:tcPr>
          <w:p w14:paraId="7ECDC710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PK, NOT NULL</w:t>
            </w:r>
          </w:p>
        </w:tc>
        <w:tc>
          <w:tcPr>
            <w:tcW w:w="1369" w:type="pct"/>
            <w:vAlign w:val="center"/>
            <w:hideMark/>
          </w:tcPr>
          <w:p w14:paraId="375AA46D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 xml:space="preserve">Clé </w:t>
            </w:r>
            <w:proofErr w:type="spellStart"/>
            <w:r w:rsidRPr="00D210AB">
              <w:t>surrogate</w:t>
            </w:r>
            <w:proofErr w:type="spellEnd"/>
            <w:r w:rsidRPr="00D210AB">
              <w:t xml:space="preserve"> unique du conteneur</w:t>
            </w:r>
          </w:p>
        </w:tc>
        <w:tc>
          <w:tcPr>
            <w:tcW w:w="711" w:type="pct"/>
            <w:vAlign w:val="center"/>
            <w:hideMark/>
          </w:tcPr>
          <w:p w14:paraId="2B62CDEE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456</w:t>
            </w:r>
          </w:p>
        </w:tc>
      </w:tr>
      <w:tr w:rsidR="00D210AB" w:rsidRPr="00D210AB" w14:paraId="0632C0DF" w14:textId="77777777" w:rsidTr="00D210AB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1FBB9882" w14:textId="77777777" w:rsidR="00D210AB" w:rsidRPr="00D210AB" w:rsidRDefault="00D210AB" w:rsidP="00D210AB">
            <w:proofErr w:type="spellStart"/>
            <w:proofErr w:type="gramStart"/>
            <w:r w:rsidRPr="00D210AB">
              <w:t>container</w:t>
            </w:r>
            <w:proofErr w:type="gramEnd"/>
            <w:r w:rsidRPr="00D210AB">
              <w:t>_bk</w:t>
            </w:r>
            <w:proofErr w:type="spellEnd"/>
          </w:p>
        </w:tc>
        <w:tc>
          <w:tcPr>
            <w:tcW w:w="878" w:type="pct"/>
            <w:vAlign w:val="center"/>
            <w:hideMark/>
          </w:tcPr>
          <w:p w14:paraId="7AD6692C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210AB">
              <w:t>VARCHAR(</w:t>
            </w:r>
            <w:proofErr w:type="gramEnd"/>
            <w:r w:rsidRPr="00D210AB">
              <w:t>50)</w:t>
            </w:r>
          </w:p>
        </w:tc>
        <w:tc>
          <w:tcPr>
            <w:tcW w:w="1208" w:type="pct"/>
            <w:vAlign w:val="center"/>
            <w:hideMark/>
          </w:tcPr>
          <w:p w14:paraId="0E8DB4CC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NOT NULL</w:t>
            </w:r>
          </w:p>
        </w:tc>
        <w:tc>
          <w:tcPr>
            <w:tcW w:w="1369" w:type="pct"/>
            <w:vAlign w:val="center"/>
            <w:hideMark/>
          </w:tcPr>
          <w:p w14:paraId="6D5DBAAB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Identifiant métier du conteneur</w:t>
            </w:r>
          </w:p>
        </w:tc>
        <w:tc>
          <w:tcPr>
            <w:tcW w:w="711" w:type="pct"/>
            <w:vAlign w:val="center"/>
            <w:hideMark/>
          </w:tcPr>
          <w:p w14:paraId="3FCF13AE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C-1234</w:t>
            </w:r>
          </w:p>
        </w:tc>
      </w:tr>
      <w:tr w:rsidR="00D210AB" w:rsidRPr="00D210AB" w14:paraId="051525FA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641DE980" w14:textId="77777777" w:rsidR="00D210AB" w:rsidRPr="00D210AB" w:rsidRDefault="00D210AB" w:rsidP="00D210AB">
            <w:proofErr w:type="spellStart"/>
            <w:proofErr w:type="gramStart"/>
            <w:r w:rsidRPr="00D210AB">
              <w:t>container</w:t>
            </w:r>
            <w:proofErr w:type="gramEnd"/>
            <w:r w:rsidRPr="00D210AB">
              <w:t>_type</w:t>
            </w:r>
            <w:proofErr w:type="spellEnd"/>
          </w:p>
        </w:tc>
        <w:tc>
          <w:tcPr>
            <w:tcW w:w="878" w:type="pct"/>
            <w:vAlign w:val="center"/>
            <w:hideMark/>
          </w:tcPr>
          <w:p w14:paraId="6A93C012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210AB">
              <w:t>VARCHAR(</w:t>
            </w:r>
            <w:proofErr w:type="gramEnd"/>
            <w:r w:rsidRPr="00D210AB">
              <w:t>100)</w:t>
            </w:r>
          </w:p>
        </w:tc>
        <w:tc>
          <w:tcPr>
            <w:tcW w:w="1208" w:type="pct"/>
            <w:vAlign w:val="center"/>
            <w:hideMark/>
          </w:tcPr>
          <w:p w14:paraId="413C53F2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NOT NULL</w:t>
            </w:r>
          </w:p>
        </w:tc>
        <w:tc>
          <w:tcPr>
            <w:tcW w:w="1369" w:type="pct"/>
            <w:vAlign w:val="center"/>
            <w:hideMark/>
          </w:tcPr>
          <w:p w14:paraId="426D49D9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Type de conteneur</w:t>
            </w:r>
          </w:p>
        </w:tc>
        <w:tc>
          <w:tcPr>
            <w:tcW w:w="711" w:type="pct"/>
            <w:vAlign w:val="center"/>
            <w:hideMark/>
          </w:tcPr>
          <w:p w14:paraId="75B6E8FD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Benne enterrée</w:t>
            </w:r>
          </w:p>
        </w:tc>
      </w:tr>
      <w:tr w:rsidR="00D210AB" w:rsidRPr="00D210AB" w14:paraId="6DF23276" w14:textId="77777777" w:rsidTr="00D210AB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175EA93C" w14:textId="77777777" w:rsidR="00D210AB" w:rsidRPr="00D210AB" w:rsidRDefault="00D210AB" w:rsidP="00D210AB">
            <w:proofErr w:type="spellStart"/>
            <w:proofErr w:type="gramStart"/>
            <w:r w:rsidRPr="00D210AB">
              <w:t>capacity</w:t>
            </w:r>
            <w:proofErr w:type="gramEnd"/>
            <w:r w:rsidRPr="00D210AB">
              <w:t>_l</w:t>
            </w:r>
            <w:proofErr w:type="spellEnd"/>
          </w:p>
        </w:tc>
        <w:tc>
          <w:tcPr>
            <w:tcW w:w="878" w:type="pct"/>
            <w:vAlign w:val="center"/>
            <w:hideMark/>
          </w:tcPr>
          <w:p w14:paraId="258F2C3B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1208" w:type="pct"/>
            <w:vAlign w:val="center"/>
            <w:hideMark/>
          </w:tcPr>
          <w:p w14:paraId="00A08737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NOT NULL, CHECK ≥ 100</w:t>
            </w:r>
          </w:p>
        </w:tc>
        <w:tc>
          <w:tcPr>
            <w:tcW w:w="1369" w:type="pct"/>
            <w:vAlign w:val="center"/>
            <w:hideMark/>
          </w:tcPr>
          <w:p w14:paraId="296FE9CD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Capacité en litres</w:t>
            </w:r>
          </w:p>
        </w:tc>
        <w:tc>
          <w:tcPr>
            <w:tcW w:w="711" w:type="pct"/>
            <w:vAlign w:val="center"/>
            <w:hideMark/>
          </w:tcPr>
          <w:p w14:paraId="45692661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2000</w:t>
            </w:r>
          </w:p>
        </w:tc>
      </w:tr>
      <w:tr w:rsidR="00D210AB" w:rsidRPr="00D210AB" w14:paraId="5F5F3D95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7F86CB81" w14:textId="77777777" w:rsidR="00D210AB" w:rsidRPr="00D210AB" w:rsidRDefault="00D210AB" w:rsidP="00D210AB">
            <w:proofErr w:type="spellStart"/>
            <w:proofErr w:type="gramStart"/>
            <w:r w:rsidRPr="00D210AB">
              <w:t>zone</w:t>
            </w:r>
            <w:proofErr w:type="gramEnd"/>
            <w:r w:rsidRPr="00D210AB">
              <w:t>_bk</w:t>
            </w:r>
            <w:proofErr w:type="spellEnd"/>
          </w:p>
        </w:tc>
        <w:tc>
          <w:tcPr>
            <w:tcW w:w="878" w:type="pct"/>
            <w:vAlign w:val="center"/>
            <w:hideMark/>
          </w:tcPr>
          <w:p w14:paraId="713A10C4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210AB">
              <w:t>VARCHAR(</w:t>
            </w:r>
            <w:proofErr w:type="gramEnd"/>
            <w:r w:rsidRPr="00D210AB">
              <w:t>50)</w:t>
            </w:r>
          </w:p>
        </w:tc>
        <w:tc>
          <w:tcPr>
            <w:tcW w:w="1208" w:type="pct"/>
            <w:vAlign w:val="center"/>
            <w:hideMark/>
          </w:tcPr>
          <w:p w14:paraId="5BA2279D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NOT NULL</w:t>
            </w:r>
          </w:p>
        </w:tc>
        <w:tc>
          <w:tcPr>
            <w:tcW w:w="1369" w:type="pct"/>
            <w:vAlign w:val="center"/>
            <w:hideMark/>
          </w:tcPr>
          <w:p w14:paraId="76D687FA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Code zone géographique</w:t>
            </w:r>
          </w:p>
        </w:tc>
        <w:tc>
          <w:tcPr>
            <w:tcW w:w="711" w:type="pct"/>
            <w:vAlign w:val="center"/>
            <w:hideMark/>
          </w:tcPr>
          <w:p w14:paraId="1F2B68C6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Z-NORD-01</w:t>
            </w:r>
          </w:p>
        </w:tc>
      </w:tr>
      <w:tr w:rsidR="00D210AB" w:rsidRPr="00D210AB" w14:paraId="75288F1E" w14:textId="77777777" w:rsidTr="00D210AB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63CA6C2C" w14:textId="77777777" w:rsidR="00D210AB" w:rsidRPr="00D210AB" w:rsidRDefault="00D210AB" w:rsidP="00D210AB">
            <w:proofErr w:type="spellStart"/>
            <w:proofErr w:type="gramStart"/>
            <w:r w:rsidRPr="00D210AB">
              <w:t>status</w:t>
            </w:r>
            <w:proofErr w:type="spellEnd"/>
            <w:proofErr w:type="gramEnd"/>
          </w:p>
        </w:tc>
        <w:tc>
          <w:tcPr>
            <w:tcW w:w="878" w:type="pct"/>
            <w:vAlign w:val="center"/>
            <w:hideMark/>
          </w:tcPr>
          <w:p w14:paraId="67A4B52A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210AB">
              <w:t>VARCHAR(</w:t>
            </w:r>
            <w:proofErr w:type="gramEnd"/>
            <w:r w:rsidRPr="00D210AB">
              <w:t>50)</w:t>
            </w:r>
          </w:p>
        </w:tc>
        <w:tc>
          <w:tcPr>
            <w:tcW w:w="1208" w:type="pct"/>
            <w:vAlign w:val="center"/>
            <w:hideMark/>
          </w:tcPr>
          <w:p w14:paraId="34C6FCA7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NOT NULL</w:t>
            </w:r>
          </w:p>
        </w:tc>
        <w:tc>
          <w:tcPr>
            <w:tcW w:w="1369" w:type="pct"/>
            <w:vAlign w:val="center"/>
            <w:hideMark/>
          </w:tcPr>
          <w:p w14:paraId="50D757D3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Statut actuel</w:t>
            </w:r>
          </w:p>
        </w:tc>
        <w:tc>
          <w:tcPr>
            <w:tcW w:w="711" w:type="pct"/>
            <w:vAlign w:val="center"/>
            <w:hideMark/>
          </w:tcPr>
          <w:p w14:paraId="70512C97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ACTIF</w:t>
            </w:r>
          </w:p>
        </w:tc>
      </w:tr>
      <w:tr w:rsidR="00D210AB" w:rsidRPr="00D210AB" w14:paraId="0B250C43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30077240" w14:textId="77777777" w:rsidR="00D210AB" w:rsidRPr="00D210AB" w:rsidRDefault="00D210AB" w:rsidP="00D210AB">
            <w:proofErr w:type="spellStart"/>
            <w:proofErr w:type="gramStart"/>
            <w:r w:rsidRPr="00D210AB">
              <w:t>date</w:t>
            </w:r>
            <w:proofErr w:type="gramEnd"/>
            <w:r w:rsidRPr="00D210AB">
              <w:t>_debut</w:t>
            </w:r>
            <w:proofErr w:type="spellEnd"/>
          </w:p>
        </w:tc>
        <w:tc>
          <w:tcPr>
            <w:tcW w:w="878" w:type="pct"/>
            <w:vAlign w:val="center"/>
            <w:hideMark/>
          </w:tcPr>
          <w:p w14:paraId="28B6E0EF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DATE</w:t>
            </w:r>
          </w:p>
        </w:tc>
        <w:tc>
          <w:tcPr>
            <w:tcW w:w="1208" w:type="pct"/>
            <w:vAlign w:val="center"/>
            <w:hideMark/>
          </w:tcPr>
          <w:p w14:paraId="0AE008F2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NOT NULL</w:t>
            </w:r>
          </w:p>
        </w:tc>
        <w:tc>
          <w:tcPr>
            <w:tcW w:w="1369" w:type="pct"/>
            <w:vAlign w:val="center"/>
            <w:hideMark/>
          </w:tcPr>
          <w:p w14:paraId="4FC3D067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Date début validité version</w:t>
            </w:r>
          </w:p>
        </w:tc>
        <w:tc>
          <w:tcPr>
            <w:tcW w:w="711" w:type="pct"/>
            <w:vAlign w:val="center"/>
            <w:hideMark/>
          </w:tcPr>
          <w:p w14:paraId="261EEADE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2024-01-15</w:t>
            </w:r>
          </w:p>
        </w:tc>
      </w:tr>
      <w:tr w:rsidR="00D210AB" w:rsidRPr="00D210AB" w14:paraId="19E71AC0" w14:textId="77777777" w:rsidTr="00D210AB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27541000" w14:textId="77777777" w:rsidR="00D210AB" w:rsidRPr="00D210AB" w:rsidRDefault="00D210AB" w:rsidP="00D210AB">
            <w:proofErr w:type="spellStart"/>
            <w:proofErr w:type="gramStart"/>
            <w:r w:rsidRPr="00D210AB">
              <w:t>date</w:t>
            </w:r>
            <w:proofErr w:type="gramEnd"/>
            <w:r w:rsidRPr="00D210AB">
              <w:t>_fin</w:t>
            </w:r>
            <w:proofErr w:type="spellEnd"/>
          </w:p>
        </w:tc>
        <w:tc>
          <w:tcPr>
            <w:tcW w:w="878" w:type="pct"/>
            <w:vAlign w:val="center"/>
            <w:hideMark/>
          </w:tcPr>
          <w:p w14:paraId="5EF6A98A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DATE</w:t>
            </w:r>
          </w:p>
        </w:tc>
        <w:tc>
          <w:tcPr>
            <w:tcW w:w="1208" w:type="pct"/>
            <w:vAlign w:val="center"/>
            <w:hideMark/>
          </w:tcPr>
          <w:p w14:paraId="37D2EF4C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NULL</w:t>
            </w:r>
          </w:p>
        </w:tc>
        <w:tc>
          <w:tcPr>
            <w:tcW w:w="1369" w:type="pct"/>
            <w:vAlign w:val="center"/>
            <w:hideMark/>
          </w:tcPr>
          <w:p w14:paraId="3232FA1F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Date fin validité (NULL si actif)</w:t>
            </w:r>
          </w:p>
        </w:tc>
        <w:tc>
          <w:tcPr>
            <w:tcW w:w="711" w:type="pct"/>
            <w:vAlign w:val="center"/>
            <w:hideMark/>
          </w:tcPr>
          <w:p w14:paraId="68B243FC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NULL</w:t>
            </w:r>
          </w:p>
        </w:tc>
      </w:tr>
      <w:tr w:rsidR="00D210AB" w:rsidRPr="00D210AB" w14:paraId="610B6C1C" w14:textId="77777777" w:rsidTr="00D2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51FA096C" w14:textId="77777777" w:rsidR="00D210AB" w:rsidRPr="00D210AB" w:rsidRDefault="00D210AB" w:rsidP="00D210AB">
            <w:proofErr w:type="gramStart"/>
            <w:r w:rsidRPr="00D210AB">
              <w:t>version</w:t>
            </w:r>
            <w:proofErr w:type="gramEnd"/>
          </w:p>
        </w:tc>
        <w:tc>
          <w:tcPr>
            <w:tcW w:w="878" w:type="pct"/>
            <w:vAlign w:val="center"/>
            <w:hideMark/>
          </w:tcPr>
          <w:p w14:paraId="00484DA1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INT</w:t>
            </w:r>
          </w:p>
        </w:tc>
        <w:tc>
          <w:tcPr>
            <w:tcW w:w="1208" w:type="pct"/>
            <w:vAlign w:val="center"/>
            <w:hideMark/>
          </w:tcPr>
          <w:p w14:paraId="70D6C159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NOT NULL, CHECK ≥ 1</w:t>
            </w:r>
          </w:p>
        </w:tc>
        <w:tc>
          <w:tcPr>
            <w:tcW w:w="1369" w:type="pct"/>
            <w:vAlign w:val="center"/>
            <w:hideMark/>
          </w:tcPr>
          <w:p w14:paraId="79C46572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Numéro version du conteneur</w:t>
            </w:r>
          </w:p>
        </w:tc>
        <w:tc>
          <w:tcPr>
            <w:tcW w:w="711" w:type="pct"/>
            <w:vAlign w:val="center"/>
            <w:hideMark/>
          </w:tcPr>
          <w:p w14:paraId="7E74C736" w14:textId="77777777" w:rsidR="00D210AB" w:rsidRPr="00D210AB" w:rsidRDefault="00D210AB" w:rsidP="00D21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AB">
              <w:t>2</w:t>
            </w:r>
          </w:p>
        </w:tc>
      </w:tr>
      <w:tr w:rsidR="00D210AB" w:rsidRPr="00D210AB" w14:paraId="7BC7A4CF" w14:textId="77777777" w:rsidTr="00D210AB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  <w:hideMark/>
          </w:tcPr>
          <w:p w14:paraId="0E3F5401" w14:textId="77777777" w:rsidR="00D210AB" w:rsidRPr="00D210AB" w:rsidRDefault="00D210AB" w:rsidP="00D210AB">
            <w:proofErr w:type="spellStart"/>
            <w:proofErr w:type="gramStart"/>
            <w:r w:rsidRPr="00D210AB">
              <w:t>is</w:t>
            </w:r>
            <w:proofErr w:type="gramEnd"/>
            <w:r w:rsidRPr="00D210AB">
              <w:t>_current</w:t>
            </w:r>
            <w:proofErr w:type="spellEnd"/>
          </w:p>
        </w:tc>
        <w:tc>
          <w:tcPr>
            <w:tcW w:w="878" w:type="pct"/>
            <w:vAlign w:val="center"/>
            <w:hideMark/>
          </w:tcPr>
          <w:p w14:paraId="2E865812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BOOLEAN</w:t>
            </w:r>
          </w:p>
        </w:tc>
        <w:tc>
          <w:tcPr>
            <w:tcW w:w="1208" w:type="pct"/>
            <w:vAlign w:val="center"/>
            <w:hideMark/>
          </w:tcPr>
          <w:p w14:paraId="72ED7CBC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NOT NULL</w:t>
            </w:r>
          </w:p>
        </w:tc>
        <w:tc>
          <w:tcPr>
            <w:tcW w:w="1369" w:type="pct"/>
            <w:vAlign w:val="center"/>
            <w:hideMark/>
          </w:tcPr>
          <w:p w14:paraId="1BD71C1B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AB">
              <w:t>Indicateur version courante</w:t>
            </w:r>
          </w:p>
        </w:tc>
        <w:tc>
          <w:tcPr>
            <w:tcW w:w="711" w:type="pct"/>
            <w:vAlign w:val="center"/>
            <w:hideMark/>
          </w:tcPr>
          <w:p w14:paraId="265DE930" w14:textId="77777777" w:rsidR="00D210AB" w:rsidRPr="00D210AB" w:rsidRDefault="00D210AB" w:rsidP="00D2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D210AB">
              <w:t>true</w:t>
            </w:r>
            <w:proofErr w:type="spellEnd"/>
            <w:proofErr w:type="gramEnd"/>
          </w:p>
        </w:tc>
      </w:tr>
    </w:tbl>
    <w:p w14:paraId="67F0D679" w14:textId="5FC06A6A" w:rsidR="002F68E9" w:rsidRDefault="002F68E9" w:rsidP="00026EBC"/>
    <w:p w14:paraId="73BF4CE1" w14:textId="77777777" w:rsidR="002F68E9" w:rsidRDefault="002F68E9">
      <w:r>
        <w:br w:type="page"/>
      </w:r>
    </w:p>
    <w:p w14:paraId="1ED61AF4" w14:textId="0F80DCAC" w:rsidR="002F68E9" w:rsidRPr="00552D4E" w:rsidRDefault="002F68E9" w:rsidP="00552D4E">
      <w:pPr>
        <w:pStyle w:val="Titre2"/>
        <w:numPr>
          <w:ilvl w:val="0"/>
          <w:numId w:val="2"/>
        </w:numPr>
        <w:rPr>
          <w:b/>
          <w:bCs/>
        </w:rPr>
      </w:pPr>
      <w:r w:rsidRPr="00631FB8">
        <w:rPr>
          <w:b/>
          <w:bCs/>
        </w:rPr>
        <w:lastRenderedPageBreak/>
        <w:t>D</w:t>
      </w:r>
      <w:r w:rsidR="00631FB8" w:rsidRPr="002F68E9">
        <w:rPr>
          <w:b/>
          <w:bCs/>
        </w:rPr>
        <w:t>IM_WASTE_TYPE</w:t>
      </w:r>
    </w:p>
    <w:p w14:paraId="59D94458" w14:textId="77777777" w:rsidR="002F68E9" w:rsidRDefault="002F68E9" w:rsidP="002F68E9"/>
    <w:tbl>
      <w:tblPr>
        <w:tblStyle w:val="TableauListe3-Accentuation3"/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3"/>
        <w:gridCol w:w="2005"/>
        <w:gridCol w:w="1784"/>
        <w:gridCol w:w="2282"/>
        <w:gridCol w:w="2030"/>
      </w:tblGrid>
      <w:tr w:rsidR="00C903B6" w:rsidRPr="007E051C" w14:paraId="3716239A" w14:textId="77777777" w:rsidTr="00C903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1" w:type="pct"/>
            <w:vAlign w:val="center"/>
            <w:hideMark/>
          </w:tcPr>
          <w:p w14:paraId="5486E841" w14:textId="77777777" w:rsidR="007E051C" w:rsidRPr="007E051C" w:rsidRDefault="007E051C" w:rsidP="007E051C">
            <w:r w:rsidRPr="007E051C">
              <w:t>Colonne</w:t>
            </w:r>
          </w:p>
        </w:tc>
        <w:tc>
          <w:tcPr>
            <w:tcW w:w="970" w:type="pct"/>
            <w:vAlign w:val="center"/>
            <w:hideMark/>
          </w:tcPr>
          <w:p w14:paraId="5688E4C5" w14:textId="77777777" w:rsidR="007E051C" w:rsidRPr="007E051C" w:rsidRDefault="007E051C" w:rsidP="007E05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Type</w:t>
            </w:r>
          </w:p>
        </w:tc>
        <w:tc>
          <w:tcPr>
            <w:tcW w:w="863" w:type="pct"/>
            <w:vAlign w:val="center"/>
            <w:hideMark/>
          </w:tcPr>
          <w:p w14:paraId="5CBD4DA1" w14:textId="77777777" w:rsidR="007E051C" w:rsidRPr="007E051C" w:rsidRDefault="007E051C" w:rsidP="007E05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Contraintes</w:t>
            </w:r>
          </w:p>
        </w:tc>
        <w:tc>
          <w:tcPr>
            <w:tcW w:w="1104" w:type="pct"/>
            <w:vAlign w:val="center"/>
            <w:hideMark/>
          </w:tcPr>
          <w:p w14:paraId="65580130" w14:textId="77777777" w:rsidR="007E051C" w:rsidRPr="007E051C" w:rsidRDefault="007E051C" w:rsidP="007E05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Description</w:t>
            </w:r>
          </w:p>
        </w:tc>
        <w:tc>
          <w:tcPr>
            <w:tcW w:w="982" w:type="pct"/>
            <w:vAlign w:val="center"/>
            <w:hideMark/>
          </w:tcPr>
          <w:p w14:paraId="7C327742" w14:textId="77777777" w:rsidR="007E051C" w:rsidRPr="007E051C" w:rsidRDefault="007E051C" w:rsidP="007E05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Exemple</w:t>
            </w:r>
          </w:p>
        </w:tc>
      </w:tr>
      <w:tr w:rsidR="00C903B6" w:rsidRPr="007E051C" w14:paraId="3E12AC8E" w14:textId="77777777" w:rsidTr="00C90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  <w:vAlign w:val="center"/>
            <w:hideMark/>
          </w:tcPr>
          <w:p w14:paraId="676091E6" w14:textId="77777777" w:rsidR="007E051C" w:rsidRPr="007E051C" w:rsidRDefault="007E051C" w:rsidP="007E051C">
            <w:proofErr w:type="spellStart"/>
            <w:proofErr w:type="gramStart"/>
            <w:r w:rsidRPr="007E051C">
              <w:t>waste</w:t>
            </w:r>
            <w:proofErr w:type="gramEnd"/>
            <w:r w:rsidRPr="007E051C">
              <w:t>_type_sk</w:t>
            </w:r>
            <w:proofErr w:type="spellEnd"/>
          </w:p>
        </w:tc>
        <w:tc>
          <w:tcPr>
            <w:tcW w:w="970" w:type="pct"/>
            <w:vAlign w:val="center"/>
            <w:hideMark/>
          </w:tcPr>
          <w:p w14:paraId="7ECA2547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INT</w:t>
            </w:r>
          </w:p>
        </w:tc>
        <w:tc>
          <w:tcPr>
            <w:tcW w:w="863" w:type="pct"/>
            <w:vAlign w:val="center"/>
            <w:hideMark/>
          </w:tcPr>
          <w:p w14:paraId="2C05173F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PK, NOT NULL</w:t>
            </w:r>
          </w:p>
        </w:tc>
        <w:tc>
          <w:tcPr>
            <w:tcW w:w="1104" w:type="pct"/>
            <w:vAlign w:val="center"/>
            <w:hideMark/>
          </w:tcPr>
          <w:p w14:paraId="5A598881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 xml:space="preserve">Clé </w:t>
            </w:r>
            <w:proofErr w:type="spellStart"/>
            <w:r w:rsidRPr="007E051C">
              <w:t>surrogate</w:t>
            </w:r>
            <w:proofErr w:type="spellEnd"/>
            <w:r w:rsidRPr="007E051C">
              <w:t xml:space="preserve"> unique du type</w:t>
            </w:r>
          </w:p>
        </w:tc>
        <w:tc>
          <w:tcPr>
            <w:tcW w:w="982" w:type="pct"/>
            <w:vAlign w:val="center"/>
            <w:hideMark/>
          </w:tcPr>
          <w:p w14:paraId="37D694AE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3</w:t>
            </w:r>
          </w:p>
        </w:tc>
      </w:tr>
      <w:tr w:rsidR="00C903B6" w:rsidRPr="007E051C" w14:paraId="6DB12973" w14:textId="77777777" w:rsidTr="00C903B6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  <w:vAlign w:val="center"/>
            <w:hideMark/>
          </w:tcPr>
          <w:p w14:paraId="6D729927" w14:textId="77777777" w:rsidR="007E051C" w:rsidRPr="007E051C" w:rsidRDefault="007E051C" w:rsidP="007E051C">
            <w:proofErr w:type="spellStart"/>
            <w:proofErr w:type="gramStart"/>
            <w:r w:rsidRPr="007E051C">
              <w:t>waste</w:t>
            </w:r>
            <w:proofErr w:type="gramEnd"/>
            <w:r w:rsidRPr="007E051C">
              <w:t>_type_bk</w:t>
            </w:r>
            <w:proofErr w:type="spellEnd"/>
          </w:p>
        </w:tc>
        <w:tc>
          <w:tcPr>
            <w:tcW w:w="970" w:type="pct"/>
            <w:vAlign w:val="center"/>
            <w:hideMark/>
          </w:tcPr>
          <w:p w14:paraId="606A57A4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E051C">
              <w:t>VARCHAR(</w:t>
            </w:r>
            <w:proofErr w:type="gramEnd"/>
            <w:r w:rsidRPr="007E051C">
              <w:t>50)</w:t>
            </w:r>
          </w:p>
        </w:tc>
        <w:tc>
          <w:tcPr>
            <w:tcW w:w="863" w:type="pct"/>
            <w:vAlign w:val="center"/>
            <w:hideMark/>
          </w:tcPr>
          <w:p w14:paraId="6AB10CC3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UK, NOT NULL</w:t>
            </w:r>
          </w:p>
        </w:tc>
        <w:tc>
          <w:tcPr>
            <w:tcW w:w="1104" w:type="pct"/>
            <w:vAlign w:val="center"/>
            <w:hideMark/>
          </w:tcPr>
          <w:p w14:paraId="25437B0B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Code métier du type</w:t>
            </w:r>
          </w:p>
        </w:tc>
        <w:tc>
          <w:tcPr>
            <w:tcW w:w="982" w:type="pct"/>
            <w:vAlign w:val="center"/>
            <w:hideMark/>
          </w:tcPr>
          <w:p w14:paraId="28D4258C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PLASTIQUE</w:t>
            </w:r>
          </w:p>
        </w:tc>
      </w:tr>
      <w:tr w:rsidR="00C903B6" w:rsidRPr="007E051C" w14:paraId="09D803BD" w14:textId="77777777" w:rsidTr="00C90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  <w:vAlign w:val="center"/>
            <w:hideMark/>
          </w:tcPr>
          <w:p w14:paraId="40900675" w14:textId="77777777" w:rsidR="007E051C" w:rsidRPr="007E051C" w:rsidRDefault="007E051C" w:rsidP="007E051C">
            <w:proofErr w:type="spellStart"/>
            <w:proofErr w:type="gramStart"/>
            <w:r w:rsidRPr="007E051C">
              <w:t>waste</w:t>
            </w:r>
            <w:proofErr w:type="gramEnd"/>
            <w:r w:rsidRPr="007E051C">
              <w:t>_type_name</w:t>
            </w:r>
            <w:proofErr w:type="spellEnd"/>
          </w:p>
        </w:tc>
        <w:tc>
          <w:tcPr>
            <w:tcW w:w="970" w:type="pct"/>
            <w:vAlign w:val="center"/>
            <w:hideMark/>
          </w:tcPr>
          <w:p w14:paraId="70547CB6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E051C">
              <w:t>VARCHAR(</w:t>
            </w:r>
            <w:proofErr w:type="gramEnd"/>
            <w:r w:rsidRPr="007E051C">
              <w:t>100)</w:t>
            </w:r>
          </w:p>
        </w:tc>
        <w:tc>
          <w:tcPr>
            <w:tcW w:w="863" w:type="pct"/>
            <w:vAlign w:val="center"/>
            <w:hideMark/>
          </w:tcPr>
          <w:p w14:paraId="74413385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NOT NULL</w:t>
            </w:r>
          </w:p>
        </w:tc>
        <w:tc>
          <w:tcPr>
            <w:tcW w:w="1104" w:type="pct"/>
            <w:vAlign w:val="center"/>
            <w:hideMark/>
          </w:tcPr>
          <w:p w14:paraId="04627A9E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Nom descriptif du type</w:t>
            </w:r>
          </w:p>
        </w:tc>
        <w:tc>
          <w:tcPr>
            <w:tcW w:w="982" w:type="pct"/>
            <w:vAlign w:val="center"/>
            <w:hideMark/>
          </w:tcPr>
          <w:p w14:paraId="5106B845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Emballages plastiques</w:t>
            </w:r>
          </w:p>
        </w:tc>
      </w:tr>
    </w:tbl>
    <w:p w14:paraId="017F0BD4" w14:textId="77777777" w:rsidR="002F68E9" w:rsidRDefault="002F68E9" w:rsidP="002F68E9"/>
    <w:p w14:paraId="7F1285C2" w14:textId="77777777" w:rsidR="002F68E9" w:rsidRDefault="002F68E9" w:rsidP="002F68E9"/>
    <w:p w14:paraId="6CCE28BC" w14:textId="61FFE56A" w:rsidR="007E051C" w:rsidRDefault="002F68E9" w:rsidP="007E051C">
      <w:pPr>
        <w:pStyle w:val="Titre2"/>
        <w:numPr>
          <w:ilvl w:val="0"/>
          <w:numId w:val="2"/>
        </w:numPr>
        <w:rPr>
          <w:b/>
          <w:bCs/>
        </w:rPr>
      </w:pPr>
      <w:r w:rsidRPr="002F68E9">
        <w:rPr>
          <w:b/>
          <w:bCs/>
        </w:rPr>
        <w:t>DIM_</w:t>
      </w:r>
      <w:r w:rsidR="00552D4E">
        <w:rPr>
          <w:b/>
          <w:bCs/>
        </w:rPr>
        <w:t>AGENT</w:t>
      </w:r>
    </w:p>
    <w:p w14:paraId="69CE7185" w14:textId="77777777" w:rsidR="007E051C" w:rsidRDefault="007E051C" w:rsidP="007E051C">
      <w:pPr>
        <w:cnfStyle w:val="101000000100" w:firstRow="1" w:lastRow="0" w:firstColumn="1" w:lastColumn="0" w:oddVBand="0" w:evenVBand="0" w:oddHBand="0" w:evenHBand="0" w:firstRowFirstColumn="1" w:firstRowLastColumn="0" w:lastRowFirstColumn="0" w:lastRowLastColumn="0"/>
      </w:pPr>
    </w:p>
    <w:tbl>
      <w:tblPr>
        <w:tblStyle w:val="TableauListe3-Accentuation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6"/>
        <w:gridCol w:w="2045"/>
        <w:gridCol w:w="2125"/>
        <w:gridCol w:w="3459"/>
        <w:gridCol w:w="1383"/>
      </w:tblGrid>
      <w:tr w:rsidR="00C903B6" w:rsidRPr="007E051C" w14:paraId="351614C1" w14:textId="77777777" w:rsidTr="00C903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1" w:type="pct"/>
            <w:hideMark/>
          </w:tcPr>
          <w:p w14:paraId="141452E2" w14:textId="77777777" w:rsidR="007E051C" w:rsidRPr="007E051C" w:rsidRDefault="007E051C" w:rsidP="007E051C">
            <w:r w:rsidRPr="007E051C">
              <w:t>Colonne</w:t>
            </w:r>
          </w:p>
        </w:tc>
        <w:tc>
          <w:tcPr>
            <w:tcW w:w="989" w:type="pct"/>
            <w:hideMark/>
          </w:tcPr>
          <w:p w14:paraId="6ABC617F" w14:textId="77777777" w:rsidR="007E051C" w:rsidRPr="007E051C" w:rsidRDefault="007E051C" w:rsidP="007E05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Type</w:t>
            </w:r>
          </w:p>
        </w:tc>
        <w:tc>
          <w:tcPr>
            <w:tcW w:w="1028" w:type="pct"/>
            <w:hideMark/>
          </w:tcPr>
          <w:p w14:paraId="57F52438" w14:textId="77777777" w:rsidR="007E051C" w:rsidRPr="007E051C" w:rsidRDefault="007E051C" w:rsidP="007E05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Contraintes</w:t>
            </w:r>
          </w:p>
        </w:tc>
        <w:tc>
          <w:tcPr>
            <w:tcW w:w="1673" w:type="pct"/>
            <w:hideMark/>
          </w:tcPr>
          <w:p w14:paraId="727B6570" w14:textId="77777777" w:rsidR="007E051C" w:rsidRPr="007E051C" w:rsidRDefault="007E051C" w:rsidP="007E05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Description</w:t>
            </w:r>
          </w:p>
        </w:tc>
        <w:tc>
          <w:tcPr>
            <w:tcW w:w="669" w:type="pct"/>
            <w:hideMark/>
          </w:tcPr>
          <w:p w14:paraId="02EF6583" w14:textId="77777777" w:rsidR="007E051C" w:rsidRPr="007E051C" w:rsidRDefault="007E051C" w:rsidP="007E05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Exemple</w:t>
            </w:r>
          </w:p>
        </w:tc>
      </w:tr>
      <w:tr w:rsidR="00C903B6" w:rsidRPr="007E051C" w14:paraId="2181D477" w14:textId="77777777" w:rsidTr="00C90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  <w:hideMark/>
          </w:tcPr>
          <w:p w14:paraId="2B26F281" w14:textId="77777777" w:rsidR="007E051C" w:rsidRPr="007E051C" w:rsidRDefault="007E051C" w:rsidP="007E051C">
            <w:proofErr w:type="spellStart"/>
            <w:proofErr w:type="gramStart"/>
            <w:r w:rsidRPr="007E051C">
              <w:t>agent</w:t>
            </w:r>
            <w:proofErr w:type="gramEnd"/>
            <w:r w:rsidRPr="007E051C">
              <w:t>_sk</w:t>
            </w:r>
            <w:proofErr w:type="spellEnd"/>
          </w:p>
        </w:tc>
        <w:tc>
          <w:tcPr>
            <w:tcW w:w="989" w:type="pct"/>
            <w:hideMark/>
          </w:tcPr>
          <w:p w14:paraId="103206CC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INT</w:t>
            </w:r>
          </w:p>
        </w:tc>
        <w:tc>
          <w:tcPr>
            <w:tcW w:w="1028" w:type="pct"/>
            <w:hideMark/>
          </w:tcPr>
          <w:p w14:paraId="6A3B81F8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PK, NOT NULL</w:t>
            </w:r>
          </w:p>
        </w:tc>
        <w:tc>
          <w:tcPr>
            <w:tcW w:w="1673" w:type="pct"/>
            <w:hideMark/>
          </w:tcPr>
          <w:p w14:paraId="07F5FA56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 xml:space="preserve">Clé </w:t>
            </w:r>
            <w:proofErr w:type="spellStart"/>
            <w:r w:rsidRPr="007E051C">
              <w:t>surrogate</w:t>
            </w:r>
            <w:proofErr w:type="spellEnd"/>
            <w:r w:rsidRPr="007E051C">
              <w:t xml:space="preserve"> unique de l'agent</w:t>
            </w:r>
          </w:p>
        </w:tc>
        <w:tc>
          <w:tcPr>
            <w:tcW w:w="669" w:type="pct"/>
            <w:hideMark/>
          </w:tcPr>
          <w:p w14:paraId="029176A9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78</w:t>
            </w:r>
          </w:p>
        </w:tc>
      </w:tr>
      <w:tr w:rsidR="00C903B6" w:rsidRPr="007E051C" w14:paraId="3F74767B" w14:textId="77777777" w:rsidTr="00C903B6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  <w:hideMark/>
          </w:tcPr>
          <w:p w14:paraId="0CC08D03" w14:textId="77777777" w:rsidR="007E051C" w:rsidRPr="007E051C" w:rsidRDefault="007E051C" w:rsidP="007E051C">
            <w:proofErr w:type="spellStart"/>
            <w:proofErr w:type="gramStart"/>
            <w:r w:rsidRPr="007E051C">
              <w:t>agent</w:t>
            </w:r>
            <w:proofErr w:type="gramEnd"/>
            <w:r w:rsidRPr="007E051C">
              <w:t>_bk</w:t>
            </w:r>
            <w:proofErr w:type="spellEnd"/>
          </w:p>
        </w:tc>
        <w:tc>
          <w:tcPr>
            <w:tcW w:w="989" w:type="pct"/>
            <w:hideMark/>
          </w:tcPr>
          <w:p w14:paraId="51EE63E9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BIGINT</w:t>
            </w:r>
          </w:p>
        </w:tc>
        <w:tc>
          <w:tcPr>
            <w:tcW w:w="1028" w:type="pct"/>
            <w:hideMark/>
          </w:tcPr>
          <w:p w14:paraId="417BC7D9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UK, NOT NULL</w:t>
            </w:r>
          </w:p>
        </w:tc>
        <w:tc>
          <w:tcPr>
            <w:tcW w:w="1673" w:type="pct"/>
            <w:hideMark/>
          </w:tcPr>
          <w:p w14:paraId="44AEA061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Matricule métier de l'agent</w:t>
            </w:r>
          </w:p>
        </w:tc>
        <w:tc>
          <w:tcPr>
            <w:tcW w:w="669" w:type="pct"/>
            <w:hideMark/>
          </w:tcPr>
          <w:p w14:paraId="7A4B8D30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20240156</w:t>
            </w:r>
          </w:p>
        </w:tc>
      </w:tr>
      <w:tr w:rsidR="00C903B6" w:rsidRPr="007E051C" w14:paraId="3985F777" w14:textId="77777777" w:rsidTr="00C90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  <w:hideMark/>
          </w:tcPr>
          <w:p w14:paraId="71F212E4" w14:textId="77777777" w:rsidR="007E051C" w:rsidRPr="007E051C" w:rsidRDefault="007E051C" w:rsidP="007E051C">
            <w:proofErr w:type="spellStart"/>
            <w:proofErr w:type="gramStart"/>
            <w:r w:rsidRPr="007E051C">
              <w:t>firstname</w:t>
            </w:r>
            <w:proofErr w:type="spellEnd"/>
            <w:proofErr w:type="gramEnd"/>
          </w:p>
        </w:tc>
        <w:tc>
          <w:tcPr>
            <w:tcW w:w="989" w:type="pct"/>
            <w:hideMark/>
          </w:tcPr>
          <w:p w14:paraId="6ECB963B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E051C">
              <w:t>VARCHAR(</w:t>
            </w:r>
            <w:proofErr w:type="gramEnd"/>
            <w:r w:rsidRPr="007E051C">
              <w:t>100)</w:t>
            </w:r>
          </w:p>
        </w:tc>
        <w:tc>
          <w:tcPr>
            <w:tcW w:w="1028" w:type="pct"/>
            <w:hideMark/>
          </w:tcPr>
          <w:p w14:paraId="134F5ABC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NOT NULL</w:t>
            </w:r>
          </w:p>
        </w:tc>
        <w:tc>
          <w:tcPr>
            <w:tcW w:w="1673" w:type="pct"/>
            <w:hideMark/>
          </w:tcPr>
          <w:p w14:paraId="6658972A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Prénom de l'agent</w:t>
            </w:r>
          </w:p>
        </w:tc>
        <w:tc>
          <w:tcPr>
            <w:tcW w:w="669" w:type="pct"/>
            <w:hideMark/>
          </w:tcPr>
          <w:p w14:paraId="6FAC214A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Jean</w:t>
            </w:r>
          </w:p>
        </w:tc>
      </w:tr>
      <w:tr w:rsidR="00C903B6" w:rsidRPr="007E051C" w14:paraId="511A664C" w14:textId="77777777" w:rsidTr="00C903B6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  <w:hideMark/>
          </w:tcPr>
          <w:p w14:paraId="63735324" w14:textId="77777777" w:rsidR="007E051C" w:rsidRPr="007E051C" w:rsidRDefault="007E051C" w:rsidP="007E051C">
            <w:proofErr w:type="spellStart"/>
            <w:proofErr w:type="gramStart"/>
            <w:r w:rsidRPr="007E051C">
              <w:t>lastname</w:t>
            </w:r>
            <w:proofErr w:type="spellEnd"/>
            <w:proofErr w:type="gramEnd"/>
          </w:p>
        </w:tc>
        <w:tc>
          <w:tcPr>
            <w:tcW w:w="989" w:type="pct"/>
            <w:hideMark/>
          </w:tcPr>
          <w:p w14:paraId="5A496DC9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E051C">
              <w:t>VARCHAR(</w:t>
            </w:r>
            <w:proofErr w:type="gramEnd"/>
            <w:r w:rsidRPr="007E051C">
              <w:t>100)</w:t>
            </w:r>
          </w:p>
        </w:tc>
        <w:tc>
          <w:tcPr>
            <w:tcW w:w="1028" w:type="pct"/>
            <w:hideMark/>
          </w:tcPr>
          <w:p w14:paraId="4E058C77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NOT NULL</w:t>
            </w:r>
          </w:p>
        </w:tc>
        <w:tc>
          <w:tcPr>
            <w:tcW w:w="1673" w:type="pct"/>
            <w:hideMark/>
          </w:tcPr>
          <w:p w14:paraId="45EA7FE8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Nom de l'agent</w:t>
            </w:r>
          </w:p>
        </w:tc>
        <w:tc>
          <w:tcPr>
            <w:tcW w:w="669" w:type="pct"/>
            <w:hideMark/>
          </w:tcPr>
          <w:p w14:paraId="5039B67B" w14:textId="77777777" w:rsidR="007E051C" w:rsidRPr="007E051C" w:rsidRDefault="007E051C" w:rsidP="007E0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1C">
              <w:t>DUPONT</w:t>
            </w:r>
          </w:p>
        </w:tc>
      </w:tr>
      <w:tr w:rsidR="00C903B6" w:rsidRPr="007E051C" w14:paraId="2BAC4B46" w14:textId="77777777" w:rsidTr="00C90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  <w:hideMark/>
          </w:tcPr>
          <w:p w14:paraId="7CD354BC" w14:textId="77777777" w:rsidR="007E051C" w:rsidRPr="007E051C" w:rsidRDefault="007E051C" w:rsidP="007E051C">
            <w:proofErr w:type="spellStart"/>
            <w:proofErr w:type="gramStart"/>
            <w:r w:rsidRPr="007E051C">
              <w:t>role</w:t>
            </w:r>
            <w:proofErr w:type="spellEnd"/>
            <w:proofErr w:type="gramEnd"/>
          </w:p>
        </w:tc>
        <w:tc>
          <w:tcPr>
            <w:tcW w:w="989" w:type="pct"/>
            <w:hideMark/>
          </w:tcPr>
          <w:p w14:paraId="5266BC69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E051C">
              <w:t>VARCHAR(</w:t>
            </w:r>
            <w:proofErr w:type="gramEnd"/>
            <w:r w:rsidRPr="007E051C">
              <w:t>50)</w:t>
            </w:r>
          </w:p>
        </w:tc>
        <w:tc>
          <w:tcPr>
            <w:tcW w:w="1028" w:type="pct"/>
            <w:hideMark/>
          </w:tcPr>
          <w:p w14:paraId="4A56FBC2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NOT NULL</w:t>
            </w:r>
          </w:p>
        </w:tc>
        <w:tc>
          <w:tcPr>
            <w:tcW w:w="1673" w:type="pct"/>
            <w:hideMark/>
          </w:tcPr>
          <w:p w14:paraId="060525BC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Fonction de l'agent</w:t>
            </w:r>
          </w:p>
        </w:tc>
        <w:tc>
          <w:tcPr>
            <w:tcW w:w="669" w:type="pct"/>
            <w:hideMark/>
          </w:tcPr>
          <w:p w14:paraId="0E855220" w14:textId="77777777" w:rsidR="007E051C" w:rsidRPr="007E051C" w:rsidRDefault="007E051C" w:rsidP="007E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51C">
              <w:t>Chauffeur</w:t>
            </w:r>
          </w:p>
        </w:tc>
      </w:tr>
    </w:tbl>
    <w:p w14:paraId="2550AA98" w14:textId="77777777" w:rsidR="007E051C" w:rsidRDefault="007E051C" w:rsidP="007E051C"/>
    <w:p w14:paraId="128E5D2F" w14:textId="77777777" w:rsidR="00631FB8" w:rsidRDefault="00631FB8" w:rsidP="007E051C"/>
    <w:p w14:paraId="12A072A4" w14:textId="33BC4EC5" w:rsidR="00552D4E" w:rsidRDefault="00552D4E" w:rsidP="00552D4E">
      <w:pPr>
        <w:pStyle w:val="Titre2"/>
        <w:numPr>
          <w:ilvl w:val="0"/>
          <w:numId w:val="2"/>
        </w:numPr>
        <w:rPr>
          <w:b/>
          <w:bCs/>
        </w:rPr>
      </w:pPr>
      <w:r w:rsidRPr="002F68E9">
        <w:rPr>
          <w:b/>
          <w:bCs/>
        </w:rPr>
        <w:t>DIM_</w:t>
      </w:r>
      <w:r>
        <w:rPr>
          <w:b/>
          <w:bCs/>
        </w:rPr>
        <w:t>DEVICE</w:t>
      </w:r>
    </w:p>
    <w:p w14:paraId="17CE2231" w14:textId="77777777" w:rsidR="00552D4E" w:rsidRDefault="00552D4E" w:rsidP="00552D4E"/>
    <w:tbl>
      <w:tblPr>
        <w:tblStyle w:val="TableauListe3-Accentuation3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2"/>
        <w:gridCol w:w="1816"/>
        <w:gridCol w:w="1860"/>
        <w:gridCol w:w="3082"/>
        <w:gridCol w:w="1613"/>
      </w:tblGrid>
      <w:tr w:rsidR="00A365C0" w:rsidRPr="00627956" w14:paraId="06CBC45E" w14:textId="77777777" w:rsidTr="00707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992026" w14:textId="77777777" w:rsidR="00627956" w:rsidRPr="00627956" w:rsidRDefault="00627956" w:rsidP="00627956">
            <w:r w:rsidRPr="00627956">
              <w:t>Colonne</w:t>
            </w:r>
          </w:p>
        </w:tc>
        <w:tc>
          <w:tcPr>
            <w:tcW w:w="0" w:type="auto"/>
            <w:hideMark/>
          </w:tcPr>
          <w:p w14:paraId="2F7314B8" w14:textId="77777777" w:rsidR="00627956" w:rsidRPr="00627956" w:rsidRDefault="00627956" w:rsidP="00627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>Type</w:t>
            </w:r>
          </w:p>
        </w:tc>
        <w:tc>
          <w:tcPr>
            <w:tcW w:w="0" w:type="auto"/>
            <w:hideMark/>
          </w:tcPr>
          <w:p w14:paraId="6CEE922F" w14:textId="77777777" w:rsidR="00627956" w:rsidRPr="00627956" w:rsidRDefault="00627956" w:rsidP="00627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>Contraintes</w:t>
            </w:r>
          </w:p>
        </w:tc>
        <w:tc>
          <w:tcPr>
            <w:tcW w:w="0" w:type="auto"/>
            <w:hideMark/>
          </w:tcPr>
          <w:p w14:paraId="176B0FE2" w14:textId="77777777" w:rsidR="00627956" w:rsidRPr="00627956" w:rsidRDefault="00627956" w:rsidP="00627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>Description</w:t>
            </w:r>
          </w:p>
        </w:tc>
        <w:tc>
          <w:tcPr>
            <w:tcW w:w="1613" w:type="dxa"/>
            <w:hideMark/>
          </w:tcPr>
          <w:p w14:paraId="014D1FDB" w14:textId="77777777" w:rsidR="00627956" w:rsidRPr="00627956" w:rsidRDefault="00627956" w:rsidP="00627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>Exemple</w:t>
            </w:r>
          </w:p>
        </w:tc>
      </w:tr>
      <w:tr w:rsidR="00A365C0" w:rsidRPr="00627956" w14:paraId="064CE861" w14:textId="77777777" w:rsidTr="0070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8F947" w14:textId="77777777" w:rsidR="00627956" w:rsidRPr="00627956" w:rsidRDefault="00627956" w:rsidP="00627956">
            <w:proofErr w:type="spellStart"/>
            <w:proofErr w:type="gramStart"/>
            <w:r w:rsidRPr="00627956">
              <w:t>device</w:t>
            </w:r>
            <w:proofErr w:type="gramEnd"/>
            <w:r w:rsidRPr="00627956">
              <w:t>_sk</w:t>
            </w:r>
            <w:proofErr w:type="spellEnd"/>
          </w:p>
        </w:tc>
        <w:tc>
          <w:tcPr>
            <w:tcW w:w="0" w:type="auto"/>
            <w:hideMark/>
          </w:tcPr>
          <w:p w14:paraId="6EC007CC" w14:textId="77777777" w:rsidR="00627956" w:rsidRPr="00627956" w:rsidRDefault="00627956" w:rsidP="00627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956">
              <w:t>INT</w:t>
            </w:r>
          </w:p>
        </w:tc>
        <w:tc>
          <w:tcPr>
            <w:tcW w:w="0" w:type="auto"/>
            <w:hideMark/>
          </w:tcPr>
          <w:p w14:paraId="57F80DF3" w14:textId="77777777" w:rsidR="00627956" w:rsidRPr="00627956" w:rsidRDefault="00627956" w:rsidP="00627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956">
              <w:t>PK, NOT NULL</w:t>
            </w:r>
          </w:p>
        </w:tc>
        <w:tc>
          <w:tcPr>
            <w:tcW w:w="0" w:type="auto"/>
            <w:hideMark/>
          </w:tcPr>
          <w:p w14:paraId="623C1265" w14:textId="77777777" w:rsidR="00627956" w:rsidRPr="00627956" w:rsidRDefault="00627956" w:rsidP="00627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956">
              <w:t xml:space="preserve">Clé </w:t>
            </w:r>
            <w:proofErr w:type="spellStart"/>
            <w:r w:rsidRPr="00627956">
              <w:t>surrogate</w:t>
            </w:r>
            <w:proofErr w:type="spellEnd"/>
            <w:r w:rsidRPr="00627956">
              <w:t xml:space="preserve"> unique du capteur</w:t>
            </w:r>
          </w:p>
        </w:tc>
        <w:tc>
          <w:tcPr>
            <w:tcW w:w="1613" w:type="dxa"/>
            <w:hideMark/>
          </w:tcPr>
          <w:p w14:paraId="359A94D8" w14:textId="77777777" w:rsidR="00627956" w:rsidRPr="00627956" w:rsidRDefault="00627956" w:rsidP="00627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956">
              <w:t>234</w:t>
            </w:r>
          </w:p>
        </w:tc>
      </w:tr>
      <w:tr w:rsidR="00A365C0" w:rsidRPr="00627956" w14:paraId="7BD332DF" w14:textId="77777777" w:rsidTr="007074C4">
        <w:trPr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B96C5" w14:textId="77777777" w:rsidR="00627956" w:rsidRPr="00627956" w:rsidRDefault="00627956" w:rsidP="00627956">
            <w:proofErr w:type="spellStart"/>
            <w:proofErr w:type="gramStart"/>
            <w:r w:rsidRPr="00627956">
              <w:t>device</w:t>
            </w:r>
            <w:proofErr w:type="gramEnd"/>
            <w:r w:rsidRPr="00627956">
              <w:t>_bk</w:t>
            </w:r>
            <w:proofErr w:type="spellEnd"/>
          </w:p>
        </w:tc>
        <w:tc>
          <w:tcPr>
            <w:tcW w:w="0" w:type="auto"/>
            <w:hideMark/>
          </w:tcPr>
          <w:p w14:paraId="5353F2FC" w14:textId="77777777" w:rsidR="00627956" w:rsidRPr="00627956" w:rsidRDefault="00627956" w:rsidP="00627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27956">
              <w:t>VARCHAR(</w:t>
            </w:r>
            <w:proofErr w:type="gramEnd"/>
            <w:r w:rsidRPr="00627956">
              <w:t>100)</w:t>
            </w:r>
          </w:p>
        </w:tc>
        <w:tc>
          <w:tcPr>
            <w:tcW w:w="0" w:type="auto"/>
            <w:hideMark/>
          </w:tcPr>
          <w:p w14:paraId="569D8B35" w14:textId="77777777" w:rsidR="00627956" w:rsidRPr="00627956" w:rsidRDefault="00627956" w:rsidP="00627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>UK, NOT NULL</w:t>
            </w:r>
          </w:p>
        </w:tc>
        <w:tc>
          <w:tcPr>
            <w:tcW w:w="0" w:type="auto"/>
            <w:hideMark/>
          </w:tcPr>
          <w:p w14:paraId="74F24C0A" w14:textId="77777777" w:rsidR="00627956" w:rsidRPr="00627956" w:rsidRDefault="00627956" w:rsidP="00627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 xml:space="preserve">Identifiant technique du </w:t>
            </w:r>
            <w:proofErr w:type="spellStart"/>
            <w:r w:rsidRPr="00627956">
              <w:t>device</w:t>
            </w:r>
            <w:proofErr w:type="spellEnd"/>
          </w:p>
        </w:tc>
        <w:tc>
          <w:tcPr>
            <w:tcW w:w="1613" w:type="dxa"/>
            <w:hideMark/>
          </w:tcPr>
          <w:p w14:paraId="0E5C0908" w14:textId="77777777" w:rsidR="00627956" w:rsidRPr="00627956" w:rsidRDefault="00627956" w:rsidP="00627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>DEV-IOT-5678</w:t>
            </w:r>
          </w:p>
        </w:tc>
      </w:tr>
      <w:tr w:rsidR="00A365C0" w:rsidRPr="00627956" w14:paraId="1D44F348" w14:textId="77777777" w:rsidTr="0070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39357" w14:textId="77777777" w:rsidR="00627956" w:rsidRPr="00627956" w:rsidRDefault="00627956" w:rsidP="00627956">
            <w:proofErr w:type="gramStart"/>
            <w:r w:rsidRPr="00627956">
              <w:t>model</w:t>
            </w:r>
            <w:proofErr w:type="gramEnd"/>
          </w:p>
        </w:tc>
        <w:tc>
          <w:tcPr>
            <w:tcW w:w="0" w:type="auto"/>
            <w:hideMark/>
          </w:tcPr>
          <w:p w14:paraId="51485409" w14:textId="77777777" w:rsidR="00627956" w:rsidRPr="00627956" w:rsidRDefault="00627956" w:rsidP="00627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27956">
              <w:t>VARCHAR(</w:t>
            </w:r>
            <w:proofErr w:type="gramEnd"/>
            <w:r w:rsidRPr="00627956">
              <w:t>100)</w:t>
            </w:r>
          </w:p>
        </w:tc>
        <w:tc>
          <w:tcPr>
            <w:tcW w:w="0" w:type="auto"/>
            <w:hideMark/>
          </w:tcPr>
          <w:p w14:paraId="5ECCB89B" w14:textId="77777777" w:rsidR="00627956" w:rsidRPr="00627956" w:rsidRDefault="00627956" w:rsidP="00627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956">
              <w:t>NOT NULL</w:t>
            </w:r>
          </w:p>
        </w:tc>
        <w:tc>
          <w:tcPr>
            <w:tcW w:w="0" w:type="auto"/>
            <w:hideMark/>
          </w:tcPr>
          <w:p w14:paraId="6ED2FC41" w14:textId="77777777" w:rsidR="00627956" w:rsidRPr="00627956" w:rsidRDefault="00627956" w:rsidP="00627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7956">
              <w:t>Modèle commercial du capteur</w:t>
            </w:r>
          </w:p>
        </w:tc>
        <w:tc>
          <w:tcPr>
            <w:tcW w:w="1613" w:type="dxa"/>
            <w:hideMark/>
          </w:tcPr>
          <w:p w14:paraId="2F2443AC" w14:textId="77777777" w:rsidR="00627956" w:rsidRPr="00627956" w:rsidRDefault="00627956" w:rsidP="00627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27956">
              <w:t>SensorPro</w:t>
            </w:r>
            <w:proofErr w:type="spellEnd"/>
            <w:r w:rsidRPr="00627956">
              <w:t xml:space="preserve"> X200</w:t>
            </w:r>
          </w:p>
        </w:tc>
      </w:tr>
      <w:tr w:rsidR="00A365C0" w:rsidRPr="00627956" w14:paraId="3F8D6737" w14:textId="77777777" w:rsidTr="007074C4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5C3CE" w14:textId="77777777" w:rsidR="00627956" w:rsidRPr="00627956" w:rsidRDefault="00627956" w:rsidP="00627956">
            <w:proofErr w:type="spellStart"/>
            <w:proofErr w:type="gramStart"/>
            <w:r w:rsidRPr="00627956">
              <w:t>firmware</w:t>
            </w:r>
            <w:proofErr w:type="gramEnd"/>
            <w:r w:rsidRPr="00627956">
              <w:t>_version</w:t>
            </w:r>
            <w:proofErr w:type="spellEnd"/>
          </w:p>
        </w:tc>
        <w:tc>
          <w:tcPr>
            <w:tcW w:w="0" w:type="auto"/>
            <w:hideMark/>
          </w:tcPr>
          <w:p w14:paraId="1EA5ADF3" w14:textId="77777777" w:rsidR="00627956" w:rsidRPr="00627956" w:rsidRDefault="00627956" w:rsidP="00627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27956">
              <w:t>VARCHAR(</w:t>
            </w:r>
            <w:proofErr w:type="gramEnd"/>
            <w:r w:rsidRPr="00627956">
              <w:t>50)</w:t>
            </w:r>
          </w:p>
        </w:tc>
        <w:tc>
          <w:tcPr>
            <w:tcW w:w="0" w:type="auto"/>
            <w:hideMark/>
          </w:tcPr>
          <w:p w14:paraId="550EFD59" w14:textId="77777777" w:rsidR="00627956" w:rsidRPr="00627956" w:rsidRDefault="00627956" w:rsidP="00627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>NOT NULL</w:t>
            </w:r>
          </w:p>
        </w:tc>
        <w:tc>
          <w:tcPr>
            <w:tcW w:w="0" w:type="auto"/>
            <w:hideMark/>
          </w:tcPr>
          <w:p w14:paraId="3B1A1068" w14:textId="77777777" w:rsidR="00627956" w:rsidRPr="00627956" w:rsidRDefault="00627956" w:rsidP="00627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 xml:space="preserve">Version </w:t>
            </w:r>
            <w:proofErr w:type="spellStart"/>
            <w:r w:rsidRPr="00627956">
              <w:t>firmware</w:t>
            </w:r>
            <w:proofErr w:type="spellEnd"/>
            <w:r w:rsidRPr="00627956">
              <w:t xml:space="preserve"> embarqué</w:t>
            </w:r>
          </w:p>
        </w:tc>
        <w:tc>
          <w:tcPr>
            <w:tcW w:w="1613" w:type="dxa"/>
            <w:hideMark/>
          </w:tcPr>
          <w:p w14:paraId="71F42DC9" w14:textId="77777777" w:rsidR="00627956" w:rsidRPr="00627956" w:rsidRDefault="00627956" w:rsidP="00627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7956">
              <w:t>2.4.1</w:t>
            </w:r>
          </w:p>
        </w:tc>
      </w:tr>
    </w:tbl>
    <w:p w14:paraId="2B0DAE48" w14:textId="77777777" w:rsidR="00552D4E" w:rsidRPr="00552D4E" w:rsidRDefault="00552D4E" w:rsidP="00552D4E"/>
    <w:p w14:paraId="21E89AF4" w14:textId="352A41A6" w:rsidR="00C903B6" w:rsidRDefault="00C903B6" w:rsidP="00C903B6">
      <w:pPr>
        <w:pStyle w:val="Titre2"/>
        <w:numPr>
          <w:ilvl w:val="0"/>
          <w:numId w:val="2"/>
        </w:numPr>
        <w:rPr>
          <w:b/>
          <w:bCs/>
        </w:rPr>
      </w:pPr>
      <w:r w:rsidRPr="002F68E9">
        <w:rPr>
          <w:b/>
          <w:bCs/>
        </w:rPr>
        <w:t>DIM_</w:t>
      </w:r>
      <w:r>
        <w:rPr>
          <w:b/>
          <w:bCs/>
        </w:rPr>
        <w:t>ROUTE</w:t>
      </w:r>
    </w:p>
    <w:p w14:paraId="00DD747F" w14:textId="77777777" w:rsidR="00C903B6" w:rsidRDefault="00C903B6" w:rsidP="00C903B6"/>
    <w:tbl>
      <w:tblPr>
        <w:tblStyle w:val="TableauListe3-Accentuation3"/>
        <w:tblW w:w="10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2"/>
        <w:gridCol w:w="1816"/>
        <w:gridCol w:w="1673"/>
        <w:gridCol w:w="2534"/>
        <w:gridCol w:w="1775"/>
      </w:tblGrid>
      <w:tr w:rsidR="00C903B6" w:rsidRPr="00C903B6" w14:paraId="0CB8D5EB" w14:textId="77777777" w:rsidTr="000B2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52D25EAD" w14:textId="77777777" w:rsidR="00C903B6" w:rsidRPr="00C903B6" w:rsidRDefault="00C903B6" w:rsidP="00C903B6">
            <w:r w:rsidRPr="00C903B6">
              <w:t>Colonne</w:t>
            </w:r>
          </w:p>
        </w:tc>
        <w:tc>
          <w:tcPr>
            <w:tcW w:w="0" w:type="auto"/>
            <w:vAlign w:val="center"/>
            <w:hideMark/>
          </w:tcPr>
          <w:p w14:paraId="6B870290" w14:textId="77777777" w:rsidR="00C903B6" w:rsidRPr="00C903B6" w:rsidRDefault="00C903B6" w:rsidP="00C903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Type</w:t>
            </w:r>
          </w:p>
        </w:tc>
        <w:tc>
          <w:tcPr>
            <w:tcW w:w="0" w:type="auto"/>
            <w:vAlign w:val="center"/>
            <w:hideMark/>
          </w:tcPr>
          <w:p w14:paraId="357A47D9" w14:textId="77777777" w:rsidR="00C903B6" w:rsidRPr="00C903B6" w:rsidRDefault="00C903B6" w:rsidP="00C903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Contraintes</w:t>
            </w:r>
          </w:p>
        </w:tc>
        <w:tc>
          <w:tcPr>
            <w:tcW w:w="0" w:type="auto"/>
            <w:vAlign w:val="center"/>
            <w:hideMark/>
          </w:tcPr>
          <w:p w14:paraId="2F231B49" w14:textId="77777777" w:rsidR="00C903B6" w:rsidRPr="00C903B6" w:rsidRDefault="00C903B6" w:rsidP="00C903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DA95FC" w14:textId="77777777" w:rsidR="00C903B6" w:rsidRPr="00C903B6" w:rsidRDefault="00C903B6" w:rsidP="00C903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Exemple</w:t>
            </w:r>
          </w:p>
        </w:tc>
      </w:tr>
      <w:tr w:rsidR="00C903B6" w:rsidRPr="00C903B6" w14:paraId="00204D16" w14:textId="77777777" w:rsidTr="000B2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F3451B" w14:textId="77777777" w:rsidR="00C903B6" w:rsidRPr="00C903B6" w:rsidRDefault="00C903B6" w:rsidP="00C903B6">
            <w:proofErr w:type="spellStart"/>
            <w:proofErr w:type="gramStart"/>
            <w:r w:rsidRPr="00C903B6">
              <w:t>route</w:t>
            </w:r>
            <w:proofErr w:type="gramEnd"/>
            <w:r w:rsidRPr="00C903B6">
              <w:t>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EE124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INT</w:t>
            </w:r>
          </w:p>
        </w:tc>
        <w:tc>
          <w:tcPr>
            <w:tcW w:w="0" w:type="auto"/>
            <w:vAlign w:val="center"/>
            <w:hideMark/>
          </w:tcPr>
          <w:p w14:paraId="74001517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PK, NOT NULL</w:t>
            </w:r>
          </w:p>
        </w:tc>
        <w:tc>
          <w:tcPr>
            <w:tcW w:w="0" w:type="auto"/>
            <w:vAlign w:val="center"/>
            <w:hideMark/>
          </w:tcPr>
          <w:p w14:paraId="42360CAA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 xml:space="preserve">Clé </w:t>
            </w:r>
            <w:proofErr w:type="spellStart"/>
            <w:r w:rsidRPr="00C903B6">
              <w:t>surrogate</w:t>
            </w:r>
            <w:proofErr w:type="spellEnd"/>
            <w:r w:rsidRPr="00C903B6">
              <w:t xml:space="preserve"> unique de la tournée</w:t>
            </w:r>
          </w:p>
        </w:tc>
        <w:tc>
          <w:tcPr>
            <w:tcW w:w="0" w:type="auto"/>
            <w:vAlign w:val="center"/>
            <w:hideMark/>
          </w:tcPr>
          <w:p w14:paraId="2E90B298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567</w:t>
            </w:r>
          </w:p>
        </w:tc>
      </w:tr>
      <w:tr w:rsidR="00C903B6" w:rsidRPr="00C903B6" w14:paraId="5333B78D" w14:textId="77777777" w:rsidTr="000B26CE">
        <w:trPr>
          <w:trHeight w:val="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39ECA0" w14:textId="77777777" w:rsidR="00C903B6" w:rsidRPr="00C903B6" w:rsidRDefault="00C903B6" w:rsidP="00C903B6">
            <w:proofErr w:type="spellStart"/>
            <w:proofErr w:type="gramStart"/>
            <w:r w:rsidRPr="00C903B6">
              <w:t>route</w:t>
            </w:r>
            <w:proofErr w:type="gramEnd"/>
            <w:r w:rsidRPr="00C903B6">
              <w:t>_bk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7B9B4" w14:textId="77777777" w:rsidR="00C903B6" w:rsidRPr="00C903B6" w:rsidRDefault="00C903B6" w:rsidP="00C90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903B6">
              <w:t>VARCHAR(</w:t>
            </w:r>
            <w:proofErr w:type="gramEnd"/>
            <w:r w:rsidRPr="00C903B6">
              <w:t>100)</w:t>
            </w:r>
          </w:p>
        </w:tc>
        <w:tc>
          <w:tcPr>
            <w:tcW w:w="0" w:type="auto"/>
            <w:vAlign w:val="center"/>
            <w:hideMark/>
          </w:tcPr>
          <w:p w14:paraId="7BDBEEC0" w14:textId="77777777" w:rsidR="00C903B6" w:rsidRPr="00C903B6" w:rsidRDefault="00C903B6" w:rsidP="00C90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UK, NOT NULL</w:t>
            </w:r>
          </w:p>
        </w:tc>
        <w:tc>
          <w:tcPr>
            <w:tcW w:w="0" w:type="auto"/>
            <w:vAlign w:val="center"/>
            <w:hideMark/>
          </w:tcPr>
          <w:p w14:paraId="3F633D14" w14:textId="77777777" w:rsidR="00C903B6" w:rsidRPr="00C903B6" w:rsidRDefault="00C903B6" w:rsidP="00C90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Identifiant métier de la tournée</w:t>
            </w:r>
          </w:p>
        </w:tc>
        <w:tc>
          <w:tcPr>
            <w:tcW w:w="0" w:type="auto"/>
            <w:vAlign w:val="center"/>
            <w:hideMark/>
          </w:tcPr>
          <w:p w14:paraId="5D2AEF85" w14:textId="77777777" w:rsidR="00C903B6" w:rsidRPr="00C903B6" w:rsidRDefault="00C903B6" w:rsidP="00C90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R-2025-01-05-NORD</w:t>
            </w:r>
          </w:p>
        </w:tc>
      </w:tr>
      <w:tr w:rsidR="00C903B6" w:rsidRPr="00C903B6" w14:paraId="2BE205FF" w14:textId="77777777" w:rsidTr="000B2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158E31" w14:textId="77777777" w:rsidR="00C903B6" w:rsidRPr="00C903B6" w:rsidRDefault="00C903B6" w:rsidP="00C903B6">
            <w:proofErr w:type="spellStart"/>
            <w:proofErr w:type="gramStart"/>
            <w:r w:rsidRPr="00C903B6">
              <w:t>route</w:t>
            </w:r>
            <w:proofErr w:type="gramEnd"/>
            <w:r w:rsidRPr="00C903B6">
              <w:t>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CABD8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DATE</w:t>
            </w:r>
          </w:p>
        </w:tc>
        <w:tc>
          <w:tcPr>
            <w:tcW w:w="0" w:type="auto"/>
            <w:vAlign w:val="center"/>
            <w:hideMark/>
          </w:tcPr>
          <w:p w14:paraId="6B59403B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NOT NULL</w:t>
            </w:r>
          </w:p>
        </w:tc>
        <w:tc>
          <w:tcPr>
            <w:tcW w:w="0" w:type="auto"/>
            <w:vAlign w:val="center"/>
            <w:hideMark/>
          </w:tcPr>
          <w:p w14:paraId="5A020235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Date planifiée de la tournée</w:t>
            </w:r>
          </w:p>
        </w:tc>
        <w:tc>
          <w:tcPr>
            <w:tcW w:w="0" w:type="auto"/>
            <w:vAlign w:val="center"/>
            <w:hideMark/>
          </w:tcPr>
          <w:p w14:paraId="1A1B7EF4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2025-01-05</w:t>
            </w:r>
          </w:p>
        </w:tc>
      </w:tr>
      <w:tr w:rsidR="00C903B6" w:rsidRPr="00C903B6" w14:paraId="553F1CAE" w14:textId="77777777" w:rsidTr="000B26CE">
        <w:trPr>
          <w:trHeight w:val="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0CD9B0" w14:textId="77777777" w:rsidR="00C903B6" w:rsidRPr="00C903B6" w:rsidRDefault="00C903B6" w:rsidP="00C903B6">
            <w:proofErr w:type="spellStart"/>
            <w:proofErr w:type="gramStart"/>
            <w:r w:rsidRPr="00C903B6">
              <w:t>planned</w:t>
            </w:r>
            <w:proofErr w:type="gramEnd"/>
            <w:r w:rsidRPr="00C903B6">
              <w:t>_distance_m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7E472" w14:textId="77777777" w:rsidR="00C903B6" w:rsidRPr="00C903B6" w:rsidRDefault="00C903B6" w:rsidP="00C90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NUMERIC</w:t>
            </w:r>
          </w:p>
        </w:tc>
        <w:tc>
          <w:tcPr>
            <w:tcW w:w="0" w:type="auto"/>
            <w:vAlign w:val="center"/>
            <w:hideMark/>
          </w:tcPr>
          <w:p w14:paraId="52D3A308" w14:textId="77777777" w:rsidR="00C903B6" w:rsidRPr="00C903B6" w:rsidRDefault="00C903B6" w:rsidP="00C90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CHECK ≥ 0</w:t>
            </w:r>
          </w:p>
        </w:tc>
        <w:tc>
          <w:tcPr>
            <w:tcW w:w="0" w:type="auto"/>
            <w:vAlign w:val="center"/>
            <w:hideMark/>
          </w:tcPr>
          <w:p w14:paraId="1C225DE6" w14:textId="77777777" w:rsidR="00C903B6" w:rsidRPr="00C903B6" w:rsidRDefault="00C903B6" w:rsidP="00C90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Distance planifiée en mètres</w:t>
            </w:r>
          </w:p>
        </w:tc>
        <w:tc>
          <w:tcPr>
            <w:tcW w:w="0" w:type="auto"/>
            <w:vAlign w:val="center"/>
            <w:hideMark/>
          </w:tcPr>
          <w:p w14:paraId="6D78FAEC" w14:textId="77777777" w:rsidR="00C903B6" w:rsidRPr="00C903B6" w:rsidRDefault="00C903B6" w:rsidP="00C90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03B6">
              <w:t>32400</w:t>
            </w:r>
          </w:p>
        </w:tc>
      </w:tr>
      <w:tr w:rsidR="00C903B6" w:rsidRPr="00C903B6" w14:paraId="0531F549" w14:textId="77777777" w:rsidTr="000B2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3C1D3E" w14:textId="77777777" w:rsidR="00C903B6" w:rsidRPr="00C903B6" w:rsidRDefault="00C903B6" w:rsidP="00C903B6">
            <w:proofErr w:type="spellStart"/>
            <w:proofErr w:type="gramStart"/>
            <w:r w:rsidRPr="00C903B6">
              <w:t>planned</w:t>
            </w:r>
            <w:proofErr w:type="gramEnd"/>
            <w:r w:rsidRPr="00C903B6">
              <w:t>_duration_min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AD227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INT</w:t>
            </w:r>
          </w:p>
        </w:tc>
        <w:tc>
          <w:tcPr>
            <w:tcW w:w="0" w:type="auto"/>
            <w:vAlign w:val="center"/>
            <w:hideMark/>
          </w:tcPr>
          <w:p w14:paraId="2D9CFB1C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CHECK &gt; 0</w:t>
            </w:r>
          </w:p>
        </w:tc>
        <w:tc>
          <w:tcPr>
            <w:tcW w:w="0" w:type="auto"/>
            <w:vAlign w:val="center"/>
            <w:hideMark/>
          </w:tcPr>
          <w:p w14:paraId="7A5A2BF2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Durée planifiée en minutes</w:t>
            </w:r>
          </w:p>
        </w:tc>
        <w:tc>
          <w:tcPr>
            <w:tcW w:w="0" w:type="auto"/>
            <w:vAlign w:val="center"/>
            <w:hideMark/>
          </w:tcPr>
          <w:p w14:paraId="7054EDC1" w14:textId="77777777" w:rsidR="00C903B6" w:rsidRPr="00C903B6" w:rsidRDefault="00C903B6" w:rsidP="00C90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3B6">
              <w:t>255</w:t>
            </w:r>
          </w:p>
        </w:tc>
      </w:tr>
    </w:tbl>
    <w:p w14:paraId="63D49D00" w14:textId="6328E4A0" w:rsidR="00C903B6" w:rsidRPr="00C903B6" w:rsidRDefault="00C903B6" w:rsidP="00C903B6"/>
    <w:tbl>
      <w:tblPr>
        <w:tblStyle w:val="TableauListe3-Accentuation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7"/>
        <w:gridCol w:w="2025"/>
        <w:gridCol w:w="2002"/>
        <w:gridCol w:w="3004"/>
        <w:gridCol w:w="1640"/>
      </w:tblGrid>
      <w:tr w:rsidR="000B26CE" w:rsidRPr="000B26CE" w14:paraId="78EB2586" w14:textId="77777777" w:rsidTr="00604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vAlign w:val="center"/>
            <w:hideMark/>
          </w:tcPr>
          <w:p w14:paraId="134957EF" w14:textId="77777777" w:rsidR="000B26CE" w:rsidRPr="000B26CE" w:rsidRDefault="000B26CE" w:rsidP="000B26CE">
            <w:r w:rsidRPr="000B26CE">
              <w:t>Catégorie</w:t>
            </w:r>
          </w:p>
        </w:tc>
        <w:tc>
          <w:tcPr>
            <w:tcW w:w="2025" w:type="dxa"/>
            <w:vAlign w:val="center"/>
            <w:hideMark/>
          </w:tcPr>
          <w:p w14:paraId="7FBF2943" w14:textId="77777777" w:rsidR="000B26CE" w:rsidRPr="000B26CE" w:rsidRDefault="000B26CE" w:rsidP="000B26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Indicateur</w:t>
            </w:r>
          </w:p>
        </w:tc>
        <w:tc>
          <w:tcPr>
            <w:tcW w:w="0" w:type="auto"/>
            <w:vAlign w:val="center"/>
            <w:hideMark/>
          </w:tcPr>
          <w:p w14:paraId="639EED71" w14:textId="77777777" w:rsidR="000B26CE" w:rsidRPr="000B26CE" w:rsidRDefault="000B26CE" w:rsidP="000B26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07FCDD" w14:textId="77777777" w:rsidR="000B26CE" w:rsidRPr="000B26CE" w:rsidRDefault="000B26CE" w:rsidP="000B26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Mesure / Calcul</w:t>
            </w:r>
          </w:p>
        </w:tc>
        <w:tc>
          <w:tcPr>
            <w:tcW w:w="0" w:type="auto"/>
            <w:vAlign w:val="center"/>
            <w:hideMark/>
          </w:tcPr>
          <w:p w14:paraId="447C8AF1" w14:textId="77777777" w:rsidR="000B26CE" w:rsidRPr="000B26CE" w:rsidRDefault="000B26CE" w:rsidP="000B26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Dimensions d’analyse</w:t>
            </w:r>
          </w:p>
        </w:tc>
      </w:tr>
      <w:tr w:rsidR="00604D50" w:rsidRPr="000B26CE" w14:paraId="46CBAC3C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  <w:hideMark/>
          </w:tcPr>
          <w:p w14:paraId="700B8E0C" w14:textId="77777777" w:rsidR="00604D50" w:rsidRPr="000B26CE" w:rsidRDefault="00604D50" w:rsidP="000B26CE">
            <w:r w:rsidRPr="000B26CE">
              <w:t>Remplissage</w:t>
            </w:r>
          </w:p>
        </w:tc>
        <w:tc>
          <w:tcPr>
            <w:tcW w:w="2025" w:type="dxa"/>
            <w:vAlign w:val="center"/>
            <w:hideMark/>
          </w:tcPr>
          <w:p w14:paraId="065552AE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Taux de remplissage moyen</w:t>
            </w:r>
          </w:p>
        </w:tc>
        <w:tc>
          <w:tcPr>
            <w:tcW w:w="0" w:type="auto"/>
            <w:vAlign w:val="center"/>
            <w:hideMark/>
          </w:tcPr>
          <w:p w14:paraId="12519B7B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Niveau moyen de remplissage des conteneurs</w:t>
            </w:r>
          </w:p>
        </w:tc>
        <w:tc>
          <w:tcPr>
            <w:tcW w:w="0" w:type="auto"/>
            <w:vAlign w:val="center"/>
            <w:hideMark/>
          </w:tcPr>
          <w:p w14:paraId="5FC66EFC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B26CE">
              <w:t>AVG(</w:t>
            </w:r>
            <w:proofErr w:type="spellStart"/>
            <w:proofErr w:type="gramEnd"/>
            <w:r w:rsidRPr="000B26CE">
              <w:t>taux_remplissage</w:t>
            </w:r>
            <w:proofErr w:type="spell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5A9CA751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Date, Zone, Conteneur</w:t>
            </w:r>
          </w:p>
        </w:tc>
      </w:tr>
      <w:tr w:rsidR="00604D50" w:rsidRPr="000B26CE" w14:paraId="1353E8F7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0E9B6386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7A45CA77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Taux de remplissage médian</w:t>
            </w:r>
          </w:p>
        </w:tc>
        <w:tc>
          <w:tcPr>
            <w:tcW w:w="0" w:type="auto"/>
            <w:vAlign w:val="center"/>
            <w:hideMark/>
          </w:tcPr>
          <w:p w14:paraId="62753FAC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Valeur médiane du remplissage</w:t>
            </w:r>
          </w:p>
        </w:tc>
        <w:tc>
          <w:tcPr>
            <w:tcW w:w="0" w:type="auto"/>
            <w:vAlign w:val="center"/>
            <w:hideMark/>
          </w:tcPr>
          <w:p w14:paraId="4718A0D8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PERCENTILE_</w:t>
            </w:r>
            <w:proofErr w:type="gramStart"/>
            <w:r w:rsidRPr="000B26CE">
              <w:t>CONT(</w:t>
            </w:r>
            <w:proofErr w:type="gramEnd"/>
            <w:r w:rsidRPr="000B26CE">
              <w:t>0.5)</w:t>
            </w:r>
          </w:p>
        </w:tc>
        <w:tc>
          <w:tcPr>
            <w:tcW w:w="0" w:type="auto"/>
            <w:vAlign w:val="center"/>
            <w:hideMark/>
          </w:tcPr>
          <w:p w14:paraId="16DF65DF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Date, Zone</w:t>
            </w:r>
          </w:p>
        </w:tc>
      </w:tr>
      <w:tr w:rsidR="00604D50" w:rsidRPr="000B26CE" w14:paraId="071AEFD8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151D141D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179961D9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Seuil critique (P95)</w:t>
            </w:r>
          </w:p>
        </w:tc>
        <w:tc>
          <w:tcPr>
            <w:tcW w:w="0" w:type="auto"/>
            <w:vAlign w:val="center"/>
            <w:hideMark/>
          </w:tcPr>
          <w:p w14:paraId="724B75FB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95</w:t>
            </w:r>
            <w:r w:rsidRPr="000B26CE">
              <w:rPr>
                <w:rFonts w:ascii="Times New Roman" w:hAnsi="Times New Roman" w:cs="Times New Roman"/>
              </w:rPr>
              <w:t>ᵉ</w:t>
            </w:r>
            <w:r w:rsidRPr="000B26CE">
              <w:t xml:space="preserve"> percentile du remplissage</w:t>
            </w:r>
          </w:p>
        </w:tc>
        <w:tc>
          <w:tcPr>
            <w:tcW w:w="0" w:type="auto"/>
            <w:vAlign w:val="center"/>
            <w:hideMark/>
          </w:tcPr>
          <w:p w14:paraId="53FA0835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PERCENTILE_</w:t>
            </w:r>
            <w:proofErr w:type="gramStart"/>
            <w:r w:rsidRPr="000B26CE">
              <w:t>CONT(</w:t>
            </w:r>
            <w:proofErr w:type="gramEnd"/>
            <w:r w:rsidRPr="000B26CE">
              <w:t>0.95)</w:t>
            </w:r>
          </w:p>
        </w:tc>
        <w:tc>
          <w:tcPr>
            <w:tcW w:w="0" w:type="auto"/>
            <w:vAlign w:val="center"/>
            <w:hideMark/>
          </w:tcPr>
          <w:p w14:paraId="3A19B3FE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Zone, Date</w:t>
            </w:r>
          </w:p>
        </w:tc>
      </w:tr>
      <w:tr w:rsidR="00604D50" w:rsidRPr="000B26CE" w14:paraId="6352CB57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2F6FD968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70F43D80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Taux max / min</w:t>
            </w:r>
          </w:p>
        </w:tc>
        <w:tc>
          <w:tcPr>
            <w:tcW w:w="0" w:type="auto"/>
            <w:vAlign w:val="center"/>
            <w:hideMark/>
          </w:tcPr>
          <w:p w14:paraId="64E845B8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Valeurs extrêmes de remplissage</w:t>
            </w:r>
          </w:p>
        </w:tc>
        <w:tc>
          <w:tcPr>
            <w:tcW w:w="0" w:type="auto"/>
            <w:vAlign w:val="center"/>
            <w:hideMark/>
          </w:tcPr>
          <w:p w14:paraId="3DC7852D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MAX / MIN</w:t>
            </w:r>
          </w:p>
        </w:tc>
        <w:tc>
          <w:tcPr>
            <w:tcW w:w="0" w:type="auto"/>
            <w:vAlign w:val="center"/>
            <w:hideMark/>
          </w:tcPr>
          <w:p w14:paraId="2A4CE751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Zone, Conteneur</w:t>
            </w:r>
          </w:p>
        </w:tc>
      </w:tr>
      <w:tr w:rsidR="00604D50" w:rsidRPr="000B26CE" w14:paraId="04F98B79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  <w:hideMark/>
          </w:tcPr>
          <w:p w14:paraId="7A4FBC4B" w14:textId="77777777" w:rsidR="00604D50" w:rsidRPr="000B26CE" w:rsidRDefault="00604D50" w:rsidP="000B26CE">
            <w:r w:rsidRPr="000B26CE">
              <w:t>Volumes</w:t>
            </w:r>
          </w:p>
        </w:tc>
        <w:tc>
          <w:tcPr>
            <w:tcW w:w="2025" w:type="dxa"/>
            <w:vAlign w:val="center"/>
            <w:hideMark/>
          </w:tcPr>
          <w:p w14:paraId="5FF77478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Volume total collecté</w:t>
            </w:r>
          </w:p>
        </w:tc>
        <w:tc>
          <w:tcPr>
            <w:tcW w:w="0" w:type="auto"/>
            <w:vAlign w:val="center"/>
            <w:hideMark/>
          </w:tcPr>
          <w:p w14:paraId="333BF6BD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Quantité totale de déchets</w:t>
            </w:r>
          </w:p>
        </w:tc>
        <w:tc>
          <w:tcPr>
            <w:tcW w:w="0" w:type="auto"/>
            <w:vAlign w:val="center"/>
            <w:hideMark/>
          </w:tcPr>
          <w:p w14:paraId="1E756DA7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B26CE">
              <w:t>SUM(</w:t>
            </w:r>
            <w:proofErr w:type="spellStart"/>
            <w:proofErr w:type="gramEnd"/>
            <w:r w:rsidRPr="000B26CE">
              <w:t>volume_litres</w:t>
            </w:r>
            <w:proofErr w:type="spell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19FC73F7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Date, Zone, Type déchet</w:t>
            </w:r>
          </w:p>
        </w:tc>
      </w:tr>
      <w:tr w:rsidR="00604D50" w:rsidRPr="000B26CE" w14:paraId="4C35E72B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74685208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611FFC22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Volume moyen par conteneur</w:t>
            </w:r>
          </w:p>
        </w:tc>
        <w:tc>
          <w:tcPr>
            <w:tcW w:w="0" w:type="auto"/>
            <w:vAlign w:val="center"/>
            <w:hideMark/>
          </w:tcPr>
          <w:p w14:paraId="23188EAD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Moyenne des volumes par conteneur</w:t>
            </w:r>
          </w:p>
        </w:tc>
        <w:tc>
          <w:tcPr>
            <w:tcW w:w="0" w:type="auto"/>
            <w:vAlign w:val="center"/>
            <w:hideMark/>
          </w:tcPr>
          <w:p w14:paraId="00265306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B26CE">
              <w:t>AVG(</w:t>
            </w:r>
            <w:proofErr w:type="spellStart"/>
            <w:proofErr w:type="gramEnd"/>
            <w:r w:rsidRPr="000B26CE">
              <w:t>volume_litres</w:t>
            </w:r>
            <w:proofErr w:type="spell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594BCE4B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Conteneur, Zone</w:t>
            </w:r>
          </w:p>
        </w:tc>
      </w:tr>
      <w:tr w:rsidR="00604D50" w:rsidRPr="000B26CE" w14:paraId="7371F13A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4AF22F44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480C2AF4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Cumul de volume</w:t>
            </w:r>
          </w:p>
        </w:tc>
        <w:tc>
          <w:tcPr>
            <w:tcW w:w="0" w:type="auto"/>
            <w:vAlign w:val="center"/>
            <w:hideMark/>
          </w:tcPr>
          <w:p w14:paraId="15D8B806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Volume cumulé dans le temps</w:t>
            </w:r>
          </w:p>
        </w:tc>
        <w:tc>
          <w:tcPr>
            <w:tcW w:w="0" w:type="auto"/>
            <w:vAlign w:val="center"/>
            <w:hideMark/>
          </w:tcPr>
          <w:p w14:paraId="36186871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B26CE">
              <w:t>SUM(</w:t>
            </w:r>
            <w:proofErr w:type="gramEnd"/>
            <w:r w:rsidRPr="000B26CE">
              <w:t>) OVER</w:t>
            </w:r>
          </w:p>
        </w:tc>
        <w:tc>
          <w:tcPr>
            <w:tcW w:w="0" w:type="auto"/>
            <w:vAlign w:val="center"/>
            <w:hideMark/>
          </w:tcPr>
          <w:p w14:paraId="616B7B9C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Date</w:t>
            </w:r>
          </w:p>
        </w:tc>
      </w:tr>
      <w:tr w:rsidR="00604D50" w:rsidRPr="000B26CE" w14:paraId="4402BD85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  <w:hideMark/>
          </w:tcPr>
          <w:p w14:paraId="75402AF0" w14:textId="77777777" w:rsidR="00604D50" w:rsidRPr="000B26CE" w:rsidRDefault="00604D50" w:rsidP="000B26CE">
            <w:r w:rsidRPr="000B26CE">
              <w:t>Poids</w:t>
            </w:r>
          </w:p>
        </w:tc>
        <w:tc>
          <w:tcPr>
            <w:tcW w:w="2025" w:type="dxa"/>
            <w:vAlign w:val="center"/>
            <w:hideMark/>
          </w:tcPr>
          <w:p w14:paraId="39BC368B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Poids total collecté</w:t>
            </w:r>
          </w:p>
        </w:tc>
        <w:tc>
          <w:tcPr>
            <w:tcW w:w="0" w:type="auto"/>
            <w:vAlign w:val="center"/>
            <w:hideMark/>
          </w:tcPr>
          <w:p w14:paraId="048547FE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Masse totale des déchets</w:t>
            </w:r>
          </w:p>
        </w:tc>
        <w:tc>
          <w:tcPr>
            <w:tcW w:w="0" w:type="auto"/>
            <w:vAlign w:val="center"/>
            <w:hideMark/>
          </w:tcPr>
          <w:p w14:paraId="0827986B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B26CE">
              <w:t>SUM(</w:t>
            </w:r>
            <w:proofErr w:type="spellStart"/>
            <w:proofErr w:type="gramEnd"/>
            <w:r w:rsidRPr="000B26CE">
              <w:t>poids_kg</w:t>
            </w:r>
            <w:proofErr w:type="spell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720EFCBC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Date, Zone</w:t>
            </w:r>
          </w:p>
        </w:tc>
      </w:tr>
      <w:tr w:rsidR="00604D50" w:rsidRPr="000B26CE" w14:paraId="27B9DCE9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382D6FA8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42215FCA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Poids moyen par type</w:t>
            </w:r>
          </w:p>
        </w:tc>
        <w:tc>
          <w:tcPr>
            <w:tcW w:w="0" w:type="auto"/>
            <w:vAlign w:val="center"/>
            <w:hideMark/>
          </w:tcPr>
          <w:p w14:paraId="1564A778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Poids moyen par type de déchet</w:t>
            </w:r>
          </w:p>
        </w:tc>
        <w:tc>
          <w:tcPr>
            <w:tcW w:w="0" w:type="auto"/>
            <w:vAlign w:val="center"/>
            <w:hideMark/>
          </w:tcPr>
          <w:p w14:paraId="51796D53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B26CE">
              <w:t>AVG(</w:t>
            </w:r>
            <w:proofErr w:type="spellStart"/>
            <w:proofErr w:type="gramEnd"/>
            <w:r w:rsidRPr="000B26CE">
              <w:t>poids_kg</w:t>
            </w:r>
            <w:proofErr w:type="spell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3A63F4FA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Type déchet</w:t>
            </w:r>
          </w:p>
        </w:tc>
      </w:tr>
      <w:tr w:rsidR="00604D50" w:rsidRPr="000B26CE" w14:paraId="02E04BDE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  <w:hideMark/>
          </w:tcPr>
          <w:p w14:paraId="205C9211" w14:textId="77777777" w:rsidR="00604D50" w:rsidRPr="000B26CE" w:rsidRDefault="00604D50" w:rsidP="000B26CE">
            <w:r w:rsidRPr="000B26CE">
              <w:t>Température</w:t>
            </w:r>
          </w:p>
        </w:tc>
        <w:tc>
          <w:tcPr>
            <w:tcW w:w="2025" w:type="dxa"/>
            <w:vAlign w:val="center"/>
            <w:hideMark/>
          </w:tcPr>
          <w:p w14:paraId="1A5C4B3A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Température moyenne</w:t>
            </w:r>
          </w:p>
        </w:tc>
        <w:tc>
          <w:tcPr>
            <w:tcW w:w="0" w:type="auto"/>
            <w:vAlign w:val="center"/>
            <w:hideMark/>
          </w:tcPr>
          <w:p w14:paraId="61BEBA9F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Température interne moyenne</w:t>
            </w:r>
          </w:p>
        </w:tc>
        <w:tc>
          <w:tcPr>
            <w:tcW w:w="0" w:type="auto"/>
            <w:vAlign w:val="center"/>
            <w:hideMark/>
          </w:tcPr>
          <w:p w14:paraId="6D0A5BB2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B26CE">
              <w:t>AVG(</w:t>
            </w:r>
            <w:proofErr w:type="spellStart"/>
            <w:proofErr w:type="gramEnd"/>
            <w:r w:rsidRPr="000B26CE">
              <w:t>temperature</w:t>
            </w:r>
            <w:proofErr w:type="spell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416CB81F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Date, Zone</w:t>
            </w:r>
          </w:p>
        </w:tc>
      </w:tr>
      <w:tr w:rsidR="00604D50" w:rsidRPr="000B26CE" w14:paraId="095E40DE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71CB2583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196B16B2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Température anormale</w:t>
            </w:r>
          </w:p>
        </w:tc>
        <w:tc>
          <w:tcPr>
            <w:tcW w:w="0" w:type="auto"/>
            <w:vAlign w:val="center"/>
            <w:hideMark/>
          </w:tcPr>
          <w:p w14:paraId="3C5257B2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Détection de valeurs aberrantes</w:t>
            </w:r>
          </w:p>
        </w:tc>
        <w:tc>
          <w:tcPr>
            <w:tcW w:w="0" w:type="auto"/>
            <w:vAlign w:val="center"/>
            <w:hideMark/>
          </w:tcPr>
          <w:p w14:paraId="3DFB27DF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Z-score</w:t>
            </w:r>
          </w:p>
        </w:tc>
        <w:tc>
          <w:tcPr>
            <w:tcW w:w="0" w:type="auto"/>
            <w:vAlign w:val="center"/>
            <w:hideMark/>
          </w:tcPr>
          <w:p w14:paraId="6735788A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Conteneur</w:t>
            </w:r>
          </w:p>
        </w:tc>
      </w:tr>
      <w:tr w:rsidR="00604D50" w:rsidRPr="000B26CE" w14:paraId="2AA8C795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  <w:hideMark/>
          </w:tcPr>
          <w:p w14:paraId="7FEB4C5A" w14:textId="77777777" w:rsidR="00604D50" w:rsidRPr="000B26CE" w:rsidRDefault="00604D50" w:rsidP="000B26CE">
            <w:r w:rsidRPr="000B26CE">
              <w:t>Temporel</w:t>
            </w:r>
          </w:p>
        </w:tc>
        <w:tc>
          <w:tcPr>
            <w:tcW w:w="2025" w:type="dxa"/>
            <w:vAlign w:val="center"/>
            <w:hideMark/>
          </w:tcPr>
          <w:p w14:paraId="00DD1262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Évolution du remplissage</w:t>
            </w:r>
          </w:p>
        </w:tc>
        <w:tc>
          <w:tcPr>
            <w:tcW w:w="0" w:type="auto"/>
            <w:vAlign w:val="center"/>
            <w:hideMark/>
          </w:tcPr>
          <w:p w14:paraId="3C16EC7A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Variation du remplissage dans le temps</w:t>
            </w:r>
          </w:p>
        </w:tc>
        <w:tc>
          <w:tcPr>
            <w:tcW w:w="0" w:type="auto"/>
            <w:vAlign w:val="center"/>
            <w:hideMark/>
          </w:tcPr>
          <w:p w14:paraId="567AEAF9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LAG / LEAD</w:t>
            </w:r>
          </w:p>
        </w:tc>
        <w:tc>
          <w:tcPr>
            <w:tcW w:w="0" w:type="auto"/>
            <w:vAlign w:val="center"/>
            <w:hideMark/>
          </w:tcPr>
          <w:p w14:paraId="449531EA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Date</w:t>
            </w:r>
          </w:p>
        </w:tc>
      </w:tr>
      <w:tr w:rsidR="00604D50" w:rsidRPr="000B26CE" w14:paraId="526FECDF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27FD7659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41B1F84B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Moyenne mobile 7j / 30j</w:t>
            </w:r>
          </w:p>
        </w:tc>
        <w:tc>
          <w:tcPr>
            <w:tcW w:w="0" w:type="auto"/>
            <w:vAlign w:val="center"/>
            <w:hideMark/>
          </w:tcPr>
          <w:p w14:paraId="638F256B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Tendance lissée</w:t>
            </w:r>
          </w:p>
        </w:tc>
        <w:tc>
          <w:tcPr>
            <w:tcW w:w="0" w:type="auto"/>
            <w:vAlign w:val="center"/>
            <w:hideMark/>
          </w:tcPr>
          <w:p w14:paraId="059B615A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B26CE">
              <w:t>AVG(</w:t>
            </w:r>
            <w:proofErr w:type="gramEnd"/>
            <w:r w:rsidRPr="000B26CE">
              <w:t>) OVER</w:t>
            </w:r>
          </w:p>
        </w:tc>
        <w:tc>
          <w:tcPr>
            <w:tcW w:w="0" w:type="auto"/>
            <w:vAlign w:val="center"/>
            <w:hideMark/>
          </w:tcPr>
          <w:p w14:paraId="34F26741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Date</w:t>
            </w:r>
          </w:p>
        </w:tc>
      </w:tr>
      <w:tr w:rsidR="00604D50" w:rsidRPr="000B26CE" w14:paraId="79AD593D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2ADF130F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4AEAFD71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Comparaison N / N-1</w:t>
            </w:r>
          </w:p>
        </w:tc>
        <w:tc>
          <w:tcPr>
            <w:tcW w:w="0" w:type="auto"/>
            <w:vAlign w:val="center"/>
            <w:hideMark/>
          </w:tcPr>
          <w:p w14:paraId="3409AD78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Évolution annuelle</w:t>
            </w:r>
          </w:p>
        </w:tc>
        <w:tc>
          <w:tcPr>
            <w:tcW w:w="0" w:type="auto"/>
            <w:vAlign w:val="center"/>
            <w:hideMark/>
          </w:tcPr>
          <w:p w14:paraId="7250B121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YEAR OVER YEAR</w:t>
            </w:r>
          </w:p>
        </w:tc>
        <w:tc>
          <w:tcPr>
            <w:tcW w:w="0" w:type="auto"/>
            <w:vAlign w:val="center"/>
            <w:hideMark/>
          </w:tcPr>
          <w:p w14:paraId="1CA82558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Date</w:t>
            </w:r>
          </w:p>
        </w:tc>
      </w:tr>
      <w:tr w:rsidR="00604D50" w:rsidRPr="000B26CE" w14:paraId="6C08A000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  <w:hideMark/>
          </w:tcPr>
          <w:p w14:paraId="0A4562D0" w14:textId="77777777" w:rsidR="00604D50" w:rsidRPr="000B26CE" w:rsidRDefault="00604D50" w:rsidP="000B26CE">
            <w:r w:rsidRPr="000B26CE">
              <w:t>Géographique</w:t>
            </w:r>
          </w:p>
        </w:tc>
        <w:tc>
          <w:tcPr>
            <w:tcW w:w="2025" w:type="dxa"/>
            <w:vAlign w:val="center"/>
            <w:hideMark/>
          </w:tcPr>
          <w:p w14:paraId="22EC7D89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Remplissage moyen par zone</w:t>
            </w:r>
          </w:p>
        </w:tc>
        <w:tc>
          <w:tcPr>
            <w:tcW w:w="0" w:type="auto"/>
            <w:vAlign w:val="center"/>
            <w:hideMark/>
          </w:tcPr>
          <w:p w14:paraId="6598BE8B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Comparaison entre zones</w:t>
            </w:r>
          </w:p>
        </w:tc>
        <w:tc>
          <w:tcPr>
            <w:tcW w:w="0" w:type="auto"/>
            <w:vAlign w:val="center"/>
            <w:hideMark/>
          </w:tcPr>
          <w:p w14:paraId="2FD2C92B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B26CE">
              <w:t>AVG(</w:t>
            </w:r>
            <w:proofErr w:type="spellStart"/>
            <w:proofErr w:type="gramEnd"/>
            <w:r w:rsidRPr="000B26CE">
              <w:t>taux_remplissage</w:t>
            </w:r>
            <w:proofErr w:type="spell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447C34F6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Zone</w:t>
            </w:r>
          </w:p>
        </w:tc>
      </w:tr>
      <w:tr w:rsidR="00604D50" w:rsidRPr="000B26CE" w14:paraId="67BFF90B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21EF09A7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6A5203A3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Classement des zones</w:t>
            </w:r>
          </w:p>
        </w:tc>
        <w:tc>
          <w:tcPr>
            <w:tcW w:w="0" w:type="auto"/>
            <w:vAlign w:val="center"/>
            <w:hideMark/>
          </w:tcPr>
          <w:p w14:paraId="6762785A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Zones les plus sollicitées</w:t>
            </w:r>
          </w:p>
        </w:tc>
        <w:tc>
          <w:tcPr>
            <w:tcW w:w="0" w:type="auto"/>
            <w:vAlign w:val="center"/>
            <w:hideMark/>
          </w:tcPr>
          <w:p w14:paraId="47B0035D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B26CE">
              <w:t>RANK(</w:t>
            </w:r>
            <w:proofErr w:type="gram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467DEB7D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Zone</w:t>
            </w:r>
          </w:p>
        </w:tc>
      </w:tr>
      <w:tr w:rsidR="00604D50" w:rsidRPr="000B26CE" w14:paraId="6E78CC40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  <w:hideMark/>
          </w:tcPr>
          <w:p w14:paraId="4AC204A5" w14:textId="77777777" w:rsidR="00604D50" w:rsidRPr="000B26CE" w:rsidRDefault="00604D50" w:rsidP="000B26CE">
            <w:r w:rsidRPr="000B26CE">
              <w:t>Conteneurs</w:t>
            </w:r>
          </w:p>
        </w:tc>
        <w:tc>
          <w:tcPr>
            <w:tcW w:w="2025" w:type="dxa"/>
            <w:vAlign w:val="center"/>
            <w:hideMark/>
          </w:tcPr>
          <w:p w14:paraId="10390C21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Conteneurs les plus remplis</w:t>
            </w:r>
          </w:p>
        </w:tc>
        <w:tc>
          <w:tcPr>
            <w:tcW w:w="0" w:type="auto"/>
            <w:vAlign w:val="center"/>
            <w:hideMark/>
          </w:tcPr>
          <w:p w14:paraId="77930DD3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Identification des conteneurs critiques</w:t>
            </w:r>
          </w:p>
        </w:tc>
        <w:tc>
          <w:tcPr>
            <w:tcW w:w="0" w:type="auto"/>
            <w:vAlign w:val="center"/>
            <w:hideMark/>
          </w:tcPr>
          <w:p w14:paraId="5F864E90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B26CE">
              <w:t>RANK(</w:t>
            </w:r>
            <w:proofErr w:type="gram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3E80CE58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Conteneur</w:t>
            </w:r>
          </w:p>
        </w:tc>
      </w:tr>
      <w:tr w:rsidR="00604D50" w:rsidRPr="000B26CE" w14:paraId="707D0283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2B409BA0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689F2403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Nombre de débordements</w:t>
            </w:r>
          </w:p>
        </w:tc>
        <w:tc>
          <w:tcPr>
            <w:tcW w:w="0" w:type="auto"/>
            <w:vAlign w:val="center"/>
            <w:hideMark/>
          </w:tcPr>
          <w:p w14:paraId="3C356D98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Mesures &gt; seuil (80%, 90%)</w:t>
            </w:r>
          </w:p>
        </w:tc>
        <w:tc>
          <w:tcPr>
            <w:tcW w:w="0" w:type="auto"/>
            <w:vAlign w:val="center"/>
            <w:hideMark/>
          </w:tcPr>
          <w:p w14:paraId="68BA2646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COUNT WHERE</w:t>
            </w:r>
          </w:p>
        </w:tc>
        <w:tc>
          <w:tcPr>
            <w:tcW w:w="0" w:type="auto"/>
            <w:vAlign w:val="center"/>
            <w:hideMark/>
          </w:tcPr>
          <w:p w14:paraId="485B4543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Conteneur</w:t>
            </w:r>
          </w:p>
        </w:tc>
      </w:tr>
      <w:tr w:rsidR="00604D50" w:rsidRPr="000B26CE" w14:paraId="4C8FF53B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  <w:hideMark/>
          </w:tcPr>
          <w:p w14:paraId="06D6605E" w14:textId="77777777" w:rsidR="00604D50" w:rsidRPr="000B26CE" w:rsidRDefault="00604D50" w:rsidP="000B26CE">
            <w:r w:rsidRPr="000B26CE">
              <w:t>Types de déchets</w:t>
            </w:r>
          </w:p>
        </w:tc>
        <w:tc>
          <w:tcPr>
            <w:tcW w:w="2025" w:type="dxa"/>
            <w:vAlign w:val="center"/>
            <w:hideMark/>
          </w:tcPr>
          <w:p w14:paraId="693BA487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Répartition par type</w:t>
            </w:r>
          </w:p>
        </w:tc>
        <w:tc>
          <w:tcPr>
            <w:tcW w:w="0" w:type="auto"/>
            <w:vAlign w:val="center"/>
            <w:hideMark/>
          </w:tcPr>
          <w:p w14:paraId="3023B998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Part de chaque type de déchet</w:t>
            </w:r>
          </w:p>
        </w:tc>
        <w:tc>
          <w:tcPr>
            <w:tcW w:w="0" w:type="auto"/>
            <w:vAlign w:val="center"/>
            <w:hideMark/>
          </w:tcPr>
          <w:p w14:paraId="6593BAEF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B26CE">
              <w:t>SUM(</w:t>
            </w:r>
            <w:proofErr w:type="spellStart"/>
            <w:proofErr w:type="gramEnd"/>
            <w:r w:rsidRPr="000B26CE">
              <w:t>volume_litres</w:t>
            </w:r>
            <w:proofErr w:type="spell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6F773DEF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Type déchet</w:t>
            </w:r>
          </w:p>
        </w:tc>
      </w:tr>
      <w:tr w:rsidR="00604D50" w:rsidRPr="000B26CE" w14:paraId="1DE15BF4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49BFB891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5B186E3D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Type dominant</w:t>
            </w:r>
          </w:p>
        </w:tc>
        <w:tc>
          <w:tcPr>
            <w:tcW w:w="0" w:type="auto"/>
            <w:vAlign w:val="center"/>
            <w:hideMark/>
          </w:tcPr>
          <w:p w14:paraId="5349F2A6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Type le plus collecté</w:t>
            </w:r>
          </w:p>
        </w:tc>
        <w:tc>
          <w:tcPr>
            <w:tcW w:w="0" w:type="auto"/>
            <w:vAlign w:val="center"/>
            <w:hideMark/>
          </w:tcPr>
          <w:p w14:paraId="56EEB800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B26CE">
              <w:t>RANK(</w:t>
            </w:r>
            <w:proofErr w:type="gramEnd"/>
            <w:r w:rsidRPr="000B26CE">
              <w:t>)</w:t>
            </w:r>
          </w:p>
        </w:tc>
        <w:tc>
          <w:tcPr>
            <w:tcW w:w="0" w:type="auto"/>
            <w:vAlign w:val="center"/>
            <w:hideMark/>
          </w:tcPr>
          <w:p w14:paraId="1F15AED8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Type déchet</w:t>
            </w:r>
          </w:p>
        </w:tc>
      </w:tr>
      <w:tr w:rsidR="00604D50" w:rsidRPr="000B26CE" w14:paraId="38A62395" w14:textId="77777777" w:rsidTr="0060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  <w:hideMark/>
          </w:tcPr>
          <w:p w14:paraId="69915E0E" w14:textId="77777777" w:rsidR="00604D50" w:rsidRPr="000B26CE" w:rsidRDefault="00604D50" w:rsidP="000B26CE">
            <w:r w:rsidRPr="000B26CE">
              <w:t>Opérationnel</w:t>
            </w:r>
          </w:p>
        </w:tc>
        <w:tc>
          <w:tcPr>
            <w:tcW w:w="2025" w:type="dxa"/>
            <w:vAlign w:val="center"/>
            <w:hideMark/>
          </w:tcPr>
          <w:p w14:paraId="08D224B1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Nombre de mesures</w:t>
            </w:r>
          </w:p>
        </w:tc>
        <w:tc>
          <w:tcPr>
            <w:tcW w:w="0" w:type="auto"/>
            <w:vAlign w:val="center"/>
            <w:hideMark/>
          </w:tcPr>
          <w:p w14:paraId="00D65978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Volume d’activité</w:t>
            </w:r>
          </w:p>
        </w:tc>
        <w:tc>
          <w:tcPr>
            <w:tcW w:w="0" w:type="auto"/>
            <w:vAlign w:val="center"/>
            <w:hideMark/>
          </w:tcPr>
          <w:p w14:paraId="3A3308CA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B26CE">
              <w:t>COUNT(</w:t>
            </w:r>
            <w:proofErr w:type="gramEnd"/>
            <w:r w:rsidRPr="000B26CE">
              <w:t>*)</w:t>
            </w:r>
          </w:p>
        </w:tc>
        <w:tc>
          <w:tcPr>
            <w:tcW w:w="0" w:type="auto"/>
            <w:vAlign w:val="center"/>
            <w:hideMark/>
          </w:tcPr>
          <w:p w14:paraId="52E51010" w14:textId="77777777" w:rsidR="00604D50" w:rsidRPr="000B26CE" w:rsidRDefault="00604D50" w:rsidP="000B2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6CE">
              <w:t>Date, Agent</w:t>
            </w:r>
          </w:p>
        </w:tc>
      </w:tr>
      <w:tr w:rsidR="00604D50" w:rsidRPr="000B26CE" w14:paraId="16A1BC6D" w14:textId="77777777" w:rsidTr="0060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  <w:hideMark/>
          </w:tcPr>
          <w:p w14:paraId="58AFE8F0" w14:textId="77777777" w:rsidR="00604D50" w:rsidRPr="000B26CE" w:rsidRDefault="00604D50" w:rsidP="000B26CE"/>
        </w:tc>
        <w:tc>
          <w:tcPr>
            <w:tcW w:w="2025" w:type="dxa"/>
            <w:vAlign w:val="center"/>
            <w:hideMark/>
          </w:tcPr>
          <w:p w14:paraId="6F8828E9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Performance par agent</w:t>
            </w:r>
          </w:p>
        </w:tc>
        <w:tc>
          <w:tcPr>
            <w:tcW w:w="0" w:type="auto"/>
            <w:vAlign w:val="center"/>
            <w:hideMark/>
          </w:tcPr>
          <w:p w14:paraId="559657CC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Charge par agent</w:t>
            </w:r>
          </w:p>
        </w:tc>
        <w:tc>
          <w:tcPr>
            <w:tcW w:w="0" w:type="auto"/>
            <w:vAlign w:val="center"/>
            <w:hideMark/>
          </w:tcPr>
          <w:p w14:paraId="03B30F58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COUNT / SUM</w:t>
            </w:r>
          </w:p>
        </w:tc>
        <w:tc>
          <w:tcPr>
            <w:tcW w:w="0" w:type="auto"/>
            <w:vAlign w:val="center"/>
            <w:hideMark/>
          </w:tcPr>
          <w:p w14:paraId="07605B78" w14:textId="77777777" w:rsidR="00604D50" w:rsidRPr="000B26CE" w:rsidRDefault="00604D50" w:rsidP="000B2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6CE">
              <w:t>Agent</w:t>
            </w:r>
          </w:p>
        </w:tc>
      </w:tr>
    </w:tbl>
    <w:p w14:paraId="7E86C0D4" w14:textId="61E0D2F3" w:rsidR="00552D4E" w:rsidRDefault="002D3EE7" w:rsidP="00943D24">
      <w:pPr>
        <w:pStyle w:val="Titre2"/>
        <w:rPr>
          <w:b/>
          <w:bCs/>
          <w:sz w:val="28"/>
          <w:szCs w:val="28"/>
        </w:rPr>
      </w:pPr>
      <w:r w:rsidRPr="002D3EE7">
        <w:rPr>
          <w:b/>
          <w:bCs/>
          <w:sz w:val="28"/>
          <w:szCs w:val="28"/>
        </w:rPr>
        <w:lastRenderedPageBreak/>
        <w:t>LA CONCEPTION</w:t>
      </w:r>
    </w:p>
    <w:p w14:paraId="66652010" w14:textId="77777777" w:rsidR="002D3EE7" w:rsidRDefault="002D3EE7" w:rsidP="002D3EE7"/>
    <w:p w14:paraId="255FA9AE" w14:textId="15B0EC62" w:rsidR="002D3EE7" w:rsidRPr="002D3EE7" w:rsidRDefault="002D3EE7" w:rsidP="002D3EE7">
      <w:r>
        <w:rPr>
          <w:noProof/>
        </w:rPr>
        <w:drawing>
          <wp:inline distT="0" distB="0" distL="0" distR="0" wp14:anchorId="0B2524BC" wp14:editId="7C6F9253">
            <wp:extent cx="6570980" cy="8463915"/>
            <wp:effectExtent l="0" t="0" r="127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846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3EE7" w:rsidRPr="002D3EE7" w:rsidSect="00C903B6">
      <w:headerReference w:type="default" r:id="rId14"/>
      <w:footerReference w:type="even" r:id="rId15"/>
      <w:footerReference w:type="default" r:id="rId16"/>
      <w:pgSz w:w="11906" w:h="16838" w:code="9"/>
      <w:pgMar w:top="1210" w:right="707" w:bottom="1210" w:left="851" w:header="568" w:footer="45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37899" w14:textId="77777777" w:rsidR="00F37D63" w:rsidRDefault="00F37D63" w:rsidP="009B2968">
      <w:r>
        <w:separator/>
      </w:r>
    </w:p>
  </w:endnote>
  <w:endnote w:type="continuationSeparator" w:id="0">
    <w:p w14:paraId="637716D8" w14:textId="77777777" w:rsidR="00F37D63" w:rsidRDefault="00F37D63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方正舒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13218877"/>
      <w:docPartObj>
        <w:docPartGallery w:val="Page Numbers (Bottom of Page)"/>
        <w:docPartUnique/>
      </w:docPartObj>
    </w:sdtPr>
    <w:sdtContent>
      <w:p w14:paraId="760C609F" w14:textId="77777777" w:rsidR="009B2968" w:rsidRDefault="009B2968" w:rsidP="00E832AC">
        <w:pPr>
          <w:pStyle w:val="Pieddepage"/>
          <w:rPr>
            <w:rStyle w:val="Numrodepage"/>
          </w:rPr>
        </w:pPr>
        <w:r>
          <w:rPr>
            <w:rStyle w:val="Numrodepage"/>
            <w:lang w:bidi="fr-FR"/>
          </w:rPr>
          <w:fldChar w:fldCharType="begin"/>
        </w:r>
        <w:r>
          <w:rPr>
            <w:rStyle w:val="Numrodepage"/>
            <w:lang w:bidi="fr-FR"/>
          </w:rPr>
          <w:instrText xml:space="preserve"> PAGE </w:instrText>
        </w:r>
        <w:r>
          <w:rPr>
            <w:rStyle w:val="Numrodepage"/>
            <w:lang w:bidi="fr-FR"/>
          </w:rPr>
          <w:fldChar w:fldCharType="end"/>
        </w:r>
      </w:p>
    </w:sdtContent>
  </w:sdt>
  <w:p w14:paraId="53E39FA8" w14:textId="77777777" w:rsidR="009B2968" w:rsidRDefault="009B2968" w:rsidP="00E832A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91C70" w14:textId="77777777" w:rsidR="009B2968" w:rsidRDefault="00E832AC" w:rsidP="00E832AC">
    <w:pPr>
      <w:pStyle w:val="Pieddepage"/>
      <w:rPr>
        <w:rStyle w:val="Numrodepage"/>
        <w:noProof/>
      </w:rPr>
    </w:pPr>
    <w:r w:rsidRPr="00E832AC">
      <w:rPr>
        <w:noProof/>
        <w:lang w:bidi="fr-FR"/>
      </w:rPr>
      <w:t xml:space="preserve">PAGE   </w:t>
    </w:r>
    <w:sdt>
      <w:sdtPr>
        <w:rPr>
          <w:rStyle w:val="Numrodepage"/>
          <w:noProof/>
        </w:rPr>
        <w:id w:val="-601500411"/>
        <w:docPartObj>
          <w:docPartGallery w:val="Page Numbers (Bottom of Page)"/>
          <w:docPartUnique/>
        </w:docPartObj>
      </w:sdtPr>
      <w:sdtContent>
        <w:r w:rsidR="009B2968">
          <w:rPr>
            <w:rStyle w:val="Numrodepage"/>
            <w:noProof/>
            <w:lang w:bidi="fr-FR"/>
          </w:rPr>
          <w:fldChar w:fldCharType="begin"/>
        </w:r>
        <w:r w:rsidR="009B2968">
          <w:rPr>
            <w:rStyle w:val="Numrodepage"/>
            <w:noProof/>
            <w:lang w:bidi="fr-FR"/>
          </w:rPr>
          <w:instrText xml:space="preserve"> PAGE </w:instrText>
        </w:r>
        <w:r w:rsidR="009B2968">
          <w:rPr>
            <w:rStyle w:val="Numrodepage"/>
            <w:noProof/>
            <w:lang w:bidi="fr-FR"/>
          </w:rPr>
          <w:fldChar w:fldCharType="separate"/>
        </w:r>
        <w:r w:rsidR="00A123DD">
          <w:rPr>
            <w:rStyle w:val="Numrodepage"/>
            <w:noProof/>
            <w:lang w:bidi="fr-FR"/>
          </w:rPr>
          <w:t>2</w:t>
        </w:r>
        <w:r w:rsidR="009B2968">
          <w:rPr>
            <w:rStyle w:val="Numrodepage"/>
            <w:noProof/>
            <w:lang w:bidi="fr-FR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94942" w14:textId="77777777" w:rsidR="00F37D63" w:rsidRDefault="00F37D63" w:rsidP="009B2968">
      <w:r>
        <w:separator/>
      </w:r>
    </w:p>
  </w:footnote>
  <w:footnote w:type="continuationSeparator" w:id="0">
    <w:p w14:paraId="25887CC9" w14:textId="77777777" w:rsidR="00F37D63" w:rsidRDefault="00F37D63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BFC2C" w14:textId="77777777" w:rsidR="009B2968" w:rsidRPr="009B2968" w:rsidRDefault="009B2968" w:rsidP="00973342">
    <w:pPr>
      <w:pStyle w:val="En-tte"/>
      <w:tabs>
        <w:tab w:val="clear" w:pos="9360"/>
        <w:tab w:val="right" w:pos="9356"/>
      </w:tabs>
    </w:pPr>
    <w:r w:rsidRPr="00E44B70">
      <w:rPr>
        <w:noProof/>
        <w:lang w:bidi="fr-FR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3F42107" wp14:editId="67A3E182">
              <wp:simplePos x="0" y="0"/>
              <wp:positionH relativeFrom="column">
                <wp:posOffset>-4445</wp:posOffset>
              </wp:positionH>
              <wp:positionV relativeFrom="paragraph">
                <wp:posOffset>62865</wp:posOffset>
              </wp:positionV>
              <wp:extent cx="4716000" cy="45719"/>
              <wp:effectExtent l="0" t="0" r="8890" b="0"/>
              <wp:wrapTight wrapText="bothSides">
                <wp:wrapPolygon edited="0">
                  <wp:start x="0" y="0"/>
                  <wp:lineTo x="0" y="9127"/>
                  <wp:lineTo x="21553" y="9127"/>
                  <wp:lineTo x="21553" y="0"/>
                  <wp:lineTo x="0" y="0"/>
                </wp:wrapPolygon>
              </wp:wrapTight>
              <wp:docPr id="5" name="Rectangle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716000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805261C" id="Rectangle 5" o:spid="_x0000_s1026" alt="&quot;&quot;" style="position:absolute;margin-left:-.35pt;margin-top:4.95pt;width:371.35pt;height:3.6pt;flip:y;z-index:-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" fillcolor="#002060 [3204]" stroked="f" strokeweight="2pt">
              <v:stroke miterlimit="4"/>
              <v:textbox inset="3pt,3pt,3pt,3pt"/>
              <w10:wrap type="tight"/>
            </v:rect>
          </w:pict>
        </mc:Fallback>
      </mc:AlternateContent>
    </w:r>
    <w:sdt>
      <w:sdtPr>
        <w:id w:val="-2076273252"/>
        <w:placeholder>
          <w:docPart w:val="00D525FE43394A0FBAAAAEC005A69DCA"/>
        </w:placeholder>
        <w:temporary/>
        <w:showingPlcHdr/>
        <w15:appearance w15:val="hidden"/>
      </w:sdtPr>
      <w:sdtContent>
        <w:r w:rsidR="00A123DD" w:rsidRPr="00E832AC">
          <w:rPr>
            <w:lang w:bidi="fr-FR"/>
          </w:rPr>
          <w:t>TITRE DU RAPPORT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4E1"/>
    <w:multiLevelType w:val="hybridMultilevel"/>
    <w:tmpl w:val="F8A21D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43A5C"/>
    <w:multiLevelType w:val="hybridMultilevel"/>
    <w:tmpl w:val="5DE6A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E5317"/>
    <w:multiLevelType w:val="hybridMultilevel"/>
    <w:tmpl w:val="AC8C2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83003">
    <w:abstractNumId w:val="0"/>
  </w:num>
  <w:num w:numId="2" w16cid:durableId="1915361152">
    <w:abstractNumId w:val="1"/>
  </w:num>
  <w:num w:numId="3" w16cid:durableId="363209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CF"/>
    <w:rsid w:val="000114EB"/>
    <w:rsid w:val="00016794"/>
    <w:rsid w:val="00026EBC"/>
    <w:rsid w:val="000359D1"/>
    <w:rsid w:val="00075273"/>
    <w:rsid w:val="00086AFE"/>
    <w:rsid w:val="000B26CE"/>
    <w:rsid w:val="000C2CA5"/>
    <w:rsid w:val="000F48D5"/>
    <w:rsid w:val="00187632"/>
    <w:rsid w:val="001D390E"/>
    <w:rsid w:val="001E5F36"/>
    <w:rsid w:val="00211CE6"/>
    <w:rsid w:val="002366C9"/>
    <w:rsid w:val="002D3EE7"/>
    <w:rsid w:val="002E489F"/>
    <w:rsid w:val="002F68E9"/>
    <w:rsid w:val="003A7DA5"/>
    <w:rsid w:val="003E6AB7"/>
    <w:rsid w:val="00400A02"/>
    <w:rsid w:val="004025E8"/>
    <w:rsid w:val="004B27F9"/>
    <w:rsid w:val="004D0387"/>
    <w:rsid w:val="005526B1"/>
    <w:rsid w:val="00552D4E"/>
    <w:rsid w:val="00604D50"/>
    <w:rsid w:val="00627956"/>
    <w:rsid w:val="00631FB8"/>
    <w:rsid w:val="006C60E6"/>
    <w:rsid w:val="007074C4"/>
    <w:rsid w:val="00732B48"/>
    <w:rsid w:val="007E051C"/>
    <w:rsid w:val="00943D24"/>
    <w:rsid w:val="00952F7D"/>
    <w:rsid w:val="00973342"/>
    <w:rsid w:val="009846CE"/>
    <w:rsid w:val="009A380C"/>
    <w:rsid w:val="009A7CB1"/>
    <w:rsid w:val="009B2968"/>
    <w:rsid w:val="009B72D4"/>
    <w:rsid w:val="009D4923"/>
    <w:rsid w:val="00A07DCE"/>
    <w:rsid w:val="00A123DD"/>
    <w:rsid w:val="00A365C0"/>
    <w:rsid w:val="00A602AF"/>
    <w:rsid w:val="00A64F96"/>
    <w:rsid w:val="00AE2317"/>
    <w:rsid w:val="00AF7DC6"/>
    <w:rsid w:val="00B025CF"/>
    <w:rsid w:val="00C0320D"/>
    <w:rsid w:val="00C3007A"/>
    <w:rsid w:val="00C903B6"/>
    <w:rsid w:val="00C92912"/>
    <w:rsid w:val="00C95220"/>
    <w:rsid w:val="00CE7F24"/>
    <w:rsid w:val="00D058D2"/>
    <w:rsid w:val="00D210AB"/>
    <w:rsid w:val="00DE38AB"/>
    <w:rsid w:val="00E44B70"/>
    <w:rsid w:val="00E832AC"/>
    <w:rsid w:val="00EA4A50"/>
    <w:rsid w:val="00EA7C9A"/>
    <w:rsid w:val="00F37D63"/>
    <w:rsid w:val="00F4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9F17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832AC"/>
  </w:style>
  <w:style w:type="paragraph" w:styleId="Titre1">
    <w:name w:val="heading 1"/>
    <w:basedOn w:val="Normal"/>
    <w:next w:val="Normal"/>
    <w:link w:val="Titre1C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Titre2">
    <w:name w:val="heading 2"/>
    <w:basedOn w:val="Normal"/>
    <w:next w:val="Normal"/>
    <w:link w:val="Titre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2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itre4">
    <w:name w:val="heading 4"/>
    <w:basedOn w:val="Normal"/>
    <w:next w:val="Normal"/>
    <w:link w:val="Titre4Car"/>
    <w:uiPriority w:val="3"/>
    <w:qFormat/>
    <w:rsid w:val="00973342"/>
    <w:pPr>
      <w:ind w:left="567" w:right="567"/>
      <w:jc w:val="center"/>
      <w:outlineLvl w:val="3"/>
    </w:pPr>
    <w:rPr>
      <w:b/>
      <w:sz w:val="74"/>
    </w:rPr>
  </w:style>
  <w:style w:type="paragraph" w:styleId="Titre5">
    <w:name w:val="heading 5"/>
    <w:basedOn w:val="Texte"/>
    <w:next w:val="Normal"/>
    <w:link w:val="Titre5Car"/>
    <w:uiPriority w:val="4"/>
    <w:qFormat/>
    <w:rsid w:val="00E832AC"/>
    <w:pPr>
      <w:outlineLvl w:val="4"/>
    </w:pPr>
    <w:rPr>
      <w:b/>
      <w:color w:val="002060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ncredugraphisme">
    <w:name w:val="Ancre du graphisme"/>
    <w:basedOn w:val="Normal"/>
    <w:uiPriority w:val="8"/>
    <w:qFormat/>
    <w:rsid w:val="00A602AF"/>
    <w:rPr>
      <w:sz w:val="10"/>
    </w:rPr>
  </w:style>
  <w:style w:type="table" w:styleId="Grilledutableau">
    <w:name w:val="Table Grid"/>
    <w:basedOn w:val="Tableau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itre1Car">
    <w:name w:val="Titre 1 Car"/>
    <w:basedOn w:val="Policepardfaut"/>
    <w:link w:val="Titre1"/>
    <w:rsid w:val="009B72D4"/>
    <w:rPr>
      <w:rFonts w:asciiTheme="majorHAnsi" w:hAnsiTheme="majorHAnsi"/>
      <w:b/>
      <w:sz w:val="80"/>
      <w:szCs w:val="80"/>
    </w:rPr>
  </w:style>
  <w:style w:type="character" w:customStyle="1" w:styleId="Titre2Car">
    <w:name w:val="Titre 2 Car"/>
    <w:basedOn w:val="Policepardfaut"/>
    <w:link w:val="Titre2"/>
    <w:uiPriority w:val="1"/>
    <w:rsid w:val="009B72D4"/>
    <w:rPr>
      <w:rFonts w:asciiTheme="majorHAnsi" w:hAnsiTheme="majorHAnsi"/>
      <w:sz w:val="36"/>
      <w:szCs w:val="36"/>
    </w:rPr>
  </w:style>
  <w:style w:type="paragraph" w:styleId="En-tte">
    <w:name w:val="header"/>
    <w:basedOn w:val="Normal"/>
    <w:link w:val="En-tte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-tteCar">
    <w:name w:val="En-tête Car"/>
    <w:basedOn w:val="Policepardfaut"/>
    <w:link w:val="En-tte"/>
    <w:uiPriority w:val="99"/>
    <w:rsid w:val="00E832AC"/>
    <w:rPr>
      <w:rFonts w:asciiTheme="majorHAnsi" w:hAnsiTheme="majorHAnsi"/>
      <w:sz w:val="20"/>
    </w:rPr>
  </w:style>
  <w:style w:type="paragraph" w:styleId="Pieddepage">
    <w:name w:val="footer"/>
    <w:basedOn w:val="Normal"/>
    <w:link w:val="Pieddepage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E832AC"/>
    <w:rPr>
      <w:rFonts w:asciiTheme="majorHAnsi" w:hAnsiTheme="majorHAnsi"/>
      <w:sz w:val="20"/>
    </w:rPr>
  </w:style>
  <w:style w:type="character" w:styleId="Numrodepage">
    <w:name w:val="page number"/>
    <w:basedOn w:val="Policepardfaut"/>
    <w:uiPriority w:val="99"/>
    <w:semiHidden/>
    <w:rsid w:val="009B2968"/>
  </w:style>
  <w:style w:type="character" w:customStyle="1" w:styleId="Titre3Car">
    <w:name w:val="Titre 3 Car"/>
    <w:basedOn w:val="Policepardfaut"/>
    <w:link w:val="Titre3"/>
    <w:uiPriority w:val="2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itre4Car">
    <w:name w:val="Titre 4 Car"/>
    <w:basedOn w:val="Policepardfaut"/>
    <w:link w:val="Titre4"/>
    <w:uiPriority w:val="3"/>
    <w:rsid w:val="00973342"/>
    <w:rPr>
      <w:b/>
      <w:sz w:val="74"/>
    </w:rPr>
  </w:style>
  <w:style w:type="paragraph" w:customStyle="1" w:styleId="Texte">
    <w:name w:val="Texte"/>
    <w:basedOn w:val="Normal"/>
    <w:uiPriority w:val="5"/>
    <w:qFormat/>
    <w:rsid w:val="00973342"/>
    <w:rPr>
      <w:sz w:val="26"/>
      <w:szCs w:val="28"/>
    </w:rPr>
  </w:style>
  <w:style w:type="paragraph" w:customStyle="1" w:styleId="Lgendedelimage">
    <w:name w:val="Légende de l’image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itre5Car">
    <w:name w:val="Titre 5 Car"/>
    <w:basedOn w:val="Policepardfaut"/>
    <w:link w:val="Titre5"/>
    <w:uiPriority w:val="4"/>
    <w:rsid w:val="00E832AC"/>
    <w:rPr>
      <w:b/>
      <w:color w:val="002060" w:themeColor="accent1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A123DD"/>
    <w:rPr>
      <w:color w:val="808080"/>
    </w:rPr>
  </w:style>
  <w:style w:type="table" w:styleId="TableauListe3-Accentuation3">
    <w:name w:val="List Table 3 Accent 3"/>
    <w:basedOn w:val="TableauNormal"/>
    <w:uiPriority w:val="48"/>
    <w:rsid w:val="00D058D2"/>
    <w:tblPr>
      <w:tblStyleRowBandSize w:val="1"/>
      <w:tblStyleColBandSize w:val="1"/>
      <w:tblBorders>
        <w:top w:val="single" w:sz="4" w:space="0" w:color="5D739A" w:themeColor="accent3"/>
        <w:left w:val="single" w:sz="4" w:space="0" w:color="5D739A" w:themeColor="accent3"/>
        <w:bottom w:val="single" w:sz="4" w:space="0" w:color="5D739A" w:themeColor="accent3"/>
        <w:right w:val="single" w:sz="4" w:space="0" w:color="5D739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D739A" w:themeFill="accent3"/>
      </w:tcPr>
    </w:tblStylePr>
    <w:tblStylePr w:type="lastRow">
      <w:rPr>
        <w:b/>
        <w:bCs/>
      </w:rPr>
      <w:tblPr/>
      <w:tcPr>
        <w:tcBorders>
          <w:top w:val="double" w:sz="4" w:space="0" w:color="5D739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D739A" w:themeColor="accent3"/>
          <w:right w:val="single" w:sz="4" w:space="0" w:color="5D739A" w:themeColor="accent3"/>
        </w:tcBorders>
      </w:tcPr>
    </w:tblStylePr>
    <w:tblStylePr w:type="band1Horz">
      <w:tblPr/>
      <w:tcPr>
        <w:tcBorders>
          <w:top w:val="single" w:sz="4" w:space="0" w:color="5D739A" w:themeColor="accent3"/>
          <w:bottom w:val="single" w:sz="4" w:space="0" w:color="5D739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D739A" w:themeColor="accent3"/>
          <w:left w:val="nil"/>
        </w:tcBorders>
      </w:tcPr>
    </w:tblStylePr>
    <w:tblStylePr w:type="swCell">
      <w:tblPr/>
      <w:tcPr>
        <w:tcBorders>
          <w:top w:val="double" w:sz="4" w:space="0" w:color="5D739A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D058D2"/>
    <w:tblPr>
      <w:tblStyleRowBandSize w:val="1"/>
      <w:tblStyleColBandSize w:val="1"/>
      <w:tblBorders>
        <w:top w:val="single" w:sz="4" w:space="0" w:color="6997AF" w:themeColor="accent4"/>
        <w:left w:val="single" w:sz="4" w:space="0" w:color="6997AF" w:themeColor="accent4"/>
        <w:bottom w:val="single" w:sz="4" w:space="0" w:color="6997AF" w:themeColor="accent4"/>
        <w:right w:val="single" w:sz="4" w:space="0" w:color="6997A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997AF" w:themeFill="accent4"/>
      </w:tcPr>
    </w:tblStylePr>
    <w:tblStylePr w:type="lastRow">
      <w:rPr>
        <w:b/>
        <w:bCs/>
      </w:rPr>
      <w:tblPr/>
      <w:tcPr>
        <w:tcBorders>
          <w:top w:val="double" w:sz="4" w:space="0" w:color="6997A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997AF" w:themeColor="accent4"/>
          <w:right w:val="single" w:sz="4" w:space="0" w:color="6997AF" w:themeColor="accent4"/>
        </w:tcBorders>
      </w:tcPr>
    </w:tblStylePr>
    <w:tblStylePr w:type="band1Horz">
      <w:tblPr/>
      <w:tcPr>
        <w:tcBorders>
          <w:top w:val="single" w:sz="4" w:space="0" w:color="6997AF" w:themeColor="accent4"/>
          <w:bottom w:val="single" w:sz="4" w:space="0" w:color="6997A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997AF" w:themeColor="accent4"/>
          <w:left w:val="nil"/>
        </w:tcBorders>
      </w:tcPr>
    </w:tblStylePr>
    <w:tblStylePr w:type="swCell">
      <w:tblPr/>
      <w:tcPr>
        <w:tcBorders>
          <w:top w:val="double" w:sz="4" w:space="0" w:color="6997AF" w:themeColor="accent4"/>
          <w:right w:val="nil"/>
        </w:tcBorders>
      </w:tcPr>
    </w:tblStylePr>
  </w:style>
  <w:style w:type="paragraph" w:styleId="Paragraphedeliste">
    <w:name w:val="List Paragraph"/>
    <w:basedOn w:val="Normal"/>
    <w:uiPriority w:val="34"/>
    <w:semiHidden/>
    <w:qFormat/>
    <w:rsid w:val="00400A02"/>
    <w:pPr>
      <w:ind w:left="720"/>
      <w:contextualSpacing/>
    </w:pPr>
  </w:style>
  <w:style w:type="table" w:styleId="TableauListe4-Accentuation3">
    <w:name w:val="List Table 4 Accent 3"/>
    <w:basedOn w:val="TableauNormal"/>
    <w:uiPriority w:val="49"/>
    <w:rsid w:val="007E051C"/>
    <w:tblPr>
      <w:tblStyleRowBandSize w:val="1"/>
      <w:tblStyleColBandSize w:val="1"/>
      <w:tblBorders>
        <w:top w:val="single" w:sz="4" w:space="0" w:color="9CAAC3" w:themeColor="accent3" w:themeTint="99"/>
        <w:left w:val="single" w:sz="4" w:space="0" w:color="9CAAC3" w:themeColor="accent3" w:themeTint="99"/>
        <w:bottom w:val="single" w:sz="4" w:space="0" w:color="9CAAC3" w:themeColor="accent3" w:themeTint="99"/>
        <w:right w:val="single" w:sz="4" w:space="0" w:color="9CAAC3" w:themeColor="accent3" w:themeTint="99"/>
        <w:insideH w:val="single" w:sz="4" w:space="0" w:color="9CAAC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739A" w:themeColor="accent3"/>
          <w:left w:val="single" w:sz="4" w:space="0" w:color="5D739A" w:themeColor="accent3"/>
          <w:bottom w:val="single" w:sz="4" w:space="0" w:color="5D739A" w:themeColor="accent3"/>
          <w:right w:val="single" w:sz="4" w:space="0" w:color="5D739A" w:themeColor="accent3"/>
          <w:insideH w:val="nil"/>
        </w:tcBorders>
        <w:shd w:val="clear" w:color="auto" w:fill="5D739A" w:themeFill="accent3"/>
      </w:tcPr>
    </w:tblStylePr>
    <w:tblStylePr w:type="lastRow">
      <w:rPr>
        <w:b/>
        <w:bCs/>
      </w:rPr>
      <w:tblPr/>
      <w:tcPr>
        <w:tcBorders>
          <w:top w:val="double" w:sz="4" w:space="0" w:color="9CAA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B" w:themeFill="accent3" w:themeFillTint="33"/>
      </w:tcPr>
    </w:tblStylePr>
    <w:tblStylePr w:type="band1Horz">
      <w:tblPr/>
      <w:tcPr>
        <w:shd w:val="clear" w:color="auto" w:fill="DEE2EB" w:themeFill="accent3" w:themeFillTint="33"/>
      </w:tcPr>
    </w:tblStylePr>
  </w:style>
  <w:style w:type="table" w:styleId="TableauGrille4-Accentuation3">
    <w:name w:val="Grid Table 4 Accent 3"/>
    <w:basedOn w:val="TableauNormal"/>
    <w:uiPriority w:val="49"/>
    <w:rsid w:val="00627956"/>
    <w:tblPr>
      <w:tblStyleRowBandSize w:val="1"/>
      <w:tblStyleColBandSize w:val="1"/>
      <w:tblBorders>
        <w:top w:val="single" w:sz="4" w:space="0" w:color="9CAAC3" w:themeColor="accent3" w:themeTint="99"/>
        <w:left w:val="single" w:sz="4" w:space="0" w:color="9CAAC3" w:themeColor="accent3" w:themeTint="99"/>
        <w:bottom w:val="single" w:sz="4" w:space="0" w:color="9CAAC3" w:themeColor="accent3" w:themeTint="99"/>
        <w:right w:val="single" w:sz="4" w:space="0" w:color="9CAAC3" w:themeColor="accent3" w:themeTint="99"/>
        <w:insideH w:val="single" w:sz="4" w:space="0" w:color="9CAAC3" w:themeColor="accent3" w:themeTint="99"/>
        <w:insideV w:val="single" w:sz="4" w:space="0" w:color="9CAAC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739A" w:themeColor="accent3"/>
          <w:left w:val="single" w:sz="4" w:space="0" w:color="5D739A" w:themeColor="accent3"/>
          <w:bottom w:val="single" w:sz="4" w:space="0" w:color="5D739A" w:themeColor="accent3"/>
          <w:right w:val="single" w:sz="4" w:space="0" w:color="5D739A" w:themeColor="accent3"/>
          <w:insideH w:val="nil"/>
          <w:insideV w:val="nil"/>
        </w:tcBorders>
        <w:shd w:val="clear" w:color="auto" w:fill="5D739A" w:themeFill="accent3"/>
      </w:tcPr>
    </w:tblStylePr>
    <w:tblStylePr w:type="lastRow">
      <w:rPr>
        <w:b/>
        <w:bCs/>
      </w:rPr>
      <w:tblPr/>
      <w:tcPr>
        <w:tcBorders>
          <w:top w:val="double" w:sz="4" w:space="0" w:color="5D739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B" w:themeFill="accent3" w:themeFillTint="33"/>
      </w:tcPr>
    </w:tblStylePr>
    <w:tblStylePr w:type="band1Horz">
      <w:tblPr/>
      <w:tcPr>
        <w:shd w:val="clear" w:color="auto" w:fill="DEE2EB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TONDJI\AppData\Roaming\Microsoft\Templates\Rapport%20moder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1FCB9EA07294B9CAE7B01244A51ED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E9B125-28B3-4F97-8D46-93F53229C13D}"/>
      </w:docPartPr>
      <w:docPartBody>
        <w:p w:rsidR="00AE5CFA" w:rsidRDefault="00000000">
          <w:pPr>
            <w:pStyle w:val="F1FCB9EA07294B9CAE7B01244A51ED18"/>
          </w:pPr>
          <w:r w:rsidRPr="00C0320D">
            <w:rPr>
              <w:noProof/>
              <w:lang w:bidi="fr-FR"/>
            </w:rPr>
            <w:t>TITRE DU RAPPORT</w:t>
          </w:r>
        </w:p>
      </w:docPartBody>
    </w:docPart>
    <w:docPart>
      <w:docPartPr>
        <w:name w:val="D1A8B29C99454E05B8BB55D770BD2C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670F89-2F60-41ED-9472-4B827F4284F9}"/>
      </w:docPartPr>
      <w:docPartBody>
        <w:p w:rsidR="00AE5CFA" w:rsidRDefault="00000000">
          <w:pPr>
            <w:pStyle w:val="D1A8B29C99454E05B8BB55D770BD2C87"/>
          </w:pPr>
          <w:r w:rsidRPr="00C0320D">
            <w:rPr>
              <w:noProof/>
              <w:lang w:bidi="fr-FR"/>
            </w:rPr>
            <w:t>NOM DE LA SOCIÉTÉ</w:t>
          </w:r>
        </w:p>
      </w:docPartBody>
    </w:docPart>
    <w:docPart>
      <w:docPartPr>
        <w:name w:val="F5ACE62A6D034C0CA1F3E7E95C7369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C080E9-1B43-41AE-83B7-C1D47B8B5FB0}"/>
      </w:docPartPr>
      <w:docPartBody>
        <w:p w:rsidR="00AE5CFA" w:rsidRDefault="00000000">
          <w:pPr>
            <w:pStyle w:val="F5ACE62A6D034C0CA1F3E7E95C73696F"/>
          </w:pPr>
          <w:r w:rsidRPr="00C0320D">
            <w:rPr>
              <w:noProof/>
              <w:lang w:bidi="fr-FR"/>
            </w:rPr>
            <w:t>DATE</w:t>
          </w:r>
        </w:p>
      </w:docPartBody>
    </w:docPart>
    <w:docPart>
      <w:docPartPr>
        <w:name w:val="3507724F04D44244B9E7EA5F961136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888389-6C9A-4EFB-8E22-D896B6CFBE6F}"/>
      </w:docPartPr>
      <w:docPartBody>
        <w:p w:rsidR="00AE5CFA" w:rsidRDefault="00000000">
          <w:pPr>
            <w:pStyle w:val="3507724F04D44244B9E7EA5F961136AA"/>
          </w:pPr>
          <w:r w:rsidRPr="00C0320D">
            <w:rPr>
              <w:noProof/>
              <w:lang w:bidi="fr-FR"/>
            </w:rPr>
            <w:t>AUTEUR</w:t>
          </w:r>
        </w:p>
      </w:docPartBody>
    </w:docPart>
    <w:docPart>
      <w:docPartPr>
        <w:name w:val="00D525FE43394A0FBAAAAEC005A69D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C6FC77-CA43-42FA-8FF1-1724EFF670F8}"/>
      </w:docPartPr>
      <w:docPartBody>
        <w:p w:rsidR="00AE5CFA" w:rsidRDefault="00000000">
          <w:pPr>
            <w:pStyle w:val="00D525FE43394A0FBAAAAEC005A69DCA"/>
          </w:pPr>
          <w:r w:rsidRPr="00C0320D">
            <w:rPr>
              <w:noProof/>
              <w:lang w:bidi="fr-FR"/>
            </w:rPr>
            <w:t>TITRE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方正舒体"/>
    <w:panose1 w:val="00000000000000000000"/>
    <w:charset w:val="86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DA"/>
    <w:rsid w:val="000F48D5"/>
    <w:rsid w:val="001B350F"/>
    <w:rsid w:val="00AE5CFA"/>
    <w:rsid w:val="00B81FDA"/>
    <w:rsid w:val="00EA7C9A"/>
    <w:rsid w:val="00EC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1FCB9EA07294B9CAE7B01244A51ED18">
    <w:name w:val="F1FCB9EA07294B9CAE7B01244A51ED18"/>
  </w:style>
  <w:style w:type="paragraph" w:customStyle="1" w:styleId="D1A8B29C99454E05B8BB55D770BD2C87">
    <w:name w:val="D1A8B29C99454E05B8BB55D770BD2C87"/>
  </w:style>
  <w:style w:type="paragraph" w:customStyle="1" w:styleId="F5ACE62A6D034C0CA1F3E7E95C73696F">
    <w:name w:val="F5ACE62A6D034C0CA1F3E7E95C73696F"/>
  </w:style>
  <w:style w:type="paragraph" w:customStyle="1" w:styleId="3507724F04D44244B9E7EA5F961136AA">
    <w:name w:val="3507724F04D44244B9E7EA5F961136AA"/>
  </w:style>
  <w:style w:type="paragraph" w:customStyle="1" w:styleId="00D525FE43394A0FBAAAAEC005A69DCA">
    <w:name w:val="00D525FE43394A0FBAAAAEC005A69D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/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Organique">
  <a:themeElements>
    <a:clrScheme name="Personnalisé 1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002060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rganique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qu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FE9F1A-D9DA-46DA-A7D2-480596EB35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moderne</Template>
  <TotalTime>0</TotalTime>
  <Pages>7</Pages>
  <Words>1067</Words>
  <Characters>5871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2026-01-05T22:28:00Z</dcterms:created>
  <dcterms:modified xsi:type="dcterms:W3CDTF">2026-01-06T19:09:00Z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